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0029FA" w:rsidRDefault="00E65EE1" w:rsidP="00706D60">
      <w:pPr>
        <w:rPr>
          <w:noProof/>
          <w:color w:val="FF0000"/>
        </w:rPr>
      </w:pPr>
      <w:r w:rsidRPr="000029FA">
        <w:rPr>
          <w:noProof/>
          <w:color w:val="FF0000"/>
          <w:lang w:eastAsia="ru-RU"/>
        </w:rPr>
        <w:drawing>
          <wp:anchor distT="0" distB="0" distL="114300" distR="114300" simplePos="0" relativeHeight="251654141" behindDoc="1" locked="0" layoutInCell="1" allowOverlap="1" wp14:anchorId="12D14A3C" wp14:editId="02199932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0029FA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B16CBE3" wp14:editId="24988A34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1D8A" w:rsidRPr="00F00819" w:rsidRDefault="00131D8A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964828" w:rsidRDefault="009648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6CBE3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131D8A" w:rsidRPr="00F00819" w:rsidRDefault="00131D8A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964828" w:rsidRDefault="00964828"/>
                  </w:txbxContent>
                </v:textbox>
                <w10:wrap anchorx="page"/>
              </v:rect>
            </w:pict>
          </mc:Fallback>
        </mc:AlternateContent>
      </w: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B67BAE" w:rsidRPr="000029FA" w:rsidRDefault="00B67BAE" w:rsidP="002B5D98">
      <w:pPr>
        <w:rPr>
          <w:noProof/>
          <w:color w:val="FF0000"/>
        </w:rPr>
      </w:pPr>
    </w:p>
    <w:p w:rsidR="008066B9" w:rsidRPr="00473AE6" w:rsidRDefault="00731EC4" w:rsidP="00473AE6">
      <w:pPr>
        <w:pStyle w:val="af3"/>
        <w:ind w:left="720"/>
        <w:rPr>
          <w:noProof/>
        </w:rPr>
      </w:pPr>
      <w:r w:rsidRPr="00964828">
        <w:rPr>
          <w:noProof/>
        </w:rPr>
        <w:t xml:space="preserve">Урок </w:t>
      </w:r>
      <w:r w:rsidR="003476B1">
        <w:rPr>
          <w:noProof/>
        </w:rPr>
        <w:t>8</w:t>
      </w:r>
      <w:r w:rsidRPr="00964828">
        <w:rPr>
          <w:noProof/>
        </w:rPr>
        <w:t xml:space="preserve">. </w:t>
      </w:r>
      <w:r w:rsidR="003476B1" w:rsidRPr="003476B1">
        <w:rPr>
          <w:noProof/>
        </w:rPr>
        <w:t>Бинарные деревья</w:t>
      </w:r>
    </w:p>
    <w:p w:rsidR="002B5D98" w:rsidRPr="00964828" w:rsidRDefault="002B5D98" w:rsidP="002B5D98">
      <w:pPr>
        <w:pStyle w:val="af3"/>
        <w:rPr>
          <w:noProof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710767" w:rsidRPr="000029FA" w:rsidRDefault="0073372F" w:rsidP="002B5D98">
      <w:pPr>
        <w:pStyle w:val="af1"/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fldChar w:fldCharType="begin"/>
      </w:r>
      <w:r w:rsidRPr="000029FA">
        <w:rPr>
          <w:noProof/>
          <w:color w:val="FF0000"/>
          <w:lang w:bidi="ru-RU"/>
        </w:rPr>
        <w:instrText xml:space="preserve"> AUTHOR  Author  \* MERGEFORMAT </w:instrText>
      </w:r>
      <w:r w:rsidRPr="000029FA">
        <w:rPr>
          <w:noProof/>
          <w:color w:val="FF0000"/>
          <w:lang w:bidi="ru-RU"/>
        </w:rPr>
        <w:fldChar w:fldCharType="end"/>
      </w:r>
    </w:p>
    <w:p w:rsidR="00E96235" w:rsidRPr="000029FA" w:rsidRDefault="002974C8" w:rsidP="00706D60">
      <w:pPr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br w:type="page"/>
      </w:r>
    </w:p>
    <w:sdt>
      <w:sdtPr>
        <w:rPr>
          <w:noProof/>
          <w:color w:val="FF0000"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0029FA" w:rsidRDefault="00B67BAE" w:rsidP="00B67BAE">
          <w:pPr>
            <w:rPr>
              <w:noProof/>
              <w:color w:val="FF0000"/>
            </w:rPr>
          </w:pPr>
        </w:p>
        <w:p w:rsidR="00E96235" w:rsidRPr="000029FA" w:rsidRDefault="001A0417" w:rsidP="001812BC">
          <w:pPr>
            <w:pStyle w:val="1"/>
            <w:jc w:val="center"/>
            <w:rPr>
              <w:noProof/>
            </w:rPr>
          </w:pPr>
          <w:bookmarkStart w:id="0" w:name="_Toc88747524"/>
          <w:r w:rsidRPr="000029FA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8DB3605" wp14:editId="3CB440DF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31D8A" w:rsidRPr="00F00819" w:rsidRDefault="00131D8A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8DB3605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131D8A" w:rsidRPr="00F00819" w:rsidRDefault="00131D8A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0029FA">
            <w:rPr>
              <w:noProof/>
              <w:lang w:bidi="ru-RU"/>
            </w:rPr>
            <w:t>ОГЛАВЛЕНИЕ</w:t>
          </w:r>
          <w:bookmarkEnd w:id="0"/>
        </w:p>
        <w:p w:rsidR="00136DDD" w:rsidRPr="000029FA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0029FA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0029FA" w:rsidRDefault="00136DDD" w:rsidP="00706D60">
          <w:pPr>
            <w:pStyle w:val="11"/>
            <w:rPr>
              <w:noProof/>
              <w:color w:val="FF0000"/>
            </w:rPr>
          </w:pPr>
        </w:p>
        <w:p w:rsidR="00D31A27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0029FA">
            <w:rPr>
              <w:b/>
              <w:noProof/>
              <w:color w:val="FF0000"/>
              <w:lang w:bidi="ru-RU"/>
            </w:rPr>
            <w:fldChar w:fldCharType="begin"/>
          </w:r>
          <w:r w:rsidRPr="000029FA">
            <w:rPr>
              <w:b/>
              <w:noProof/>
              <w:color w:val="FF0000"/>
              <w:lang w:bidi="ru-RU"/>
            </w:rPr>
            <w:instrText xml:space="preserve"> TOC \o "1-3" \h \z \u </w:instrText>
          </w:r>
          <w:r w:rsidRPr="000029FA">
            <w:rPr>
              <w:b/>
              <w:noProof/>
              <w:color w:val="FF0000"/>
              <w:lang w:bidi="ru-RU"/>
            </w:rPr>
            <w:fldChar w:fldCharType="separate"/>
          </w:r>
          <w:hyperlink w:anchor="_Toc88747524" w:history="1">
            <w:r w:rsidR="00D31A27" w:rsidRPr="00BE21BC">
              <w:rPr>
                <w:rStyle w:val="a8"/>
                <w:noProof/>
                <w:lang w:bidi="ru-RU"/>
              </w:rPr>
              <w:t>ОГЛАВЛЕНИЕ</w:t>
            </w:r>
            <w:bookmarkStart w:id="1" w:name="_GoBack"/>
            <w:bookmarkEnd w:id="1"/>
            <w:r w:rsidR="00D31A27">
              <w:rPr>
                <w:noProof/>
                <w:webHidden/>
              </w:rPr>
              <w:tab/>
            </w:r>
            <w:r w:rsidR="00D31A27">
              <w:rPr>
                <w:noProof/>
                <w:webHidden/>
              </w:rPr>
              <w:fldChar w:fldCharType="begin"/>
            </w:r>
            <w:r w:rsidR="00D31A27">
              <w:rPr>
                <w:noProof/>
                <w:webHidden/>
              </w:rPr>
              <w:instrText xml:space="preserve"> PAGEREF _Toc88747524 \h </w:instrText>
            </w:r>
            <w:r w:rsidR="00D31A27">
              <w:rPr>
                <w:noProof/>
                <w:webHidden/>
              </w:rPr>
            </w:r>
            <w:r w:rsidR="00D31A27">
              <w:rPr>
                <w:noProof/>
                <w:webHidden/>
              </w:rPr>
              <w:fldChar w:fldCharType="separate"/>
            </w:r>
            <w:r w:rsidR="00D31A27">
              <w:rPr>
                <w:noProof/>
                <w:webHidden/>
              </w:rPr>
              <w:t>2</w:t>
            </w:r>
            <w:r w:rsidR="00D31A27">
              <w:rPr>
                <w:noProof/>
                <w:webHidden/>
              </w:rPr>
              <w:fldChar w:fldCharType="end"/>
            </w:r>
          </w:hyperlink>
        </w:p>
        <w:p w:rsidR="00D31A27" w:rsidRDefault="00D31A2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7525" w:history="1">
            <w:r w:rsidRPr="00BE21BC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1A27" w:rsidRDefault="00D31A2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7526" w:history="1">
            <w:r w:rsidRPr="00BE21BC">
              <w:rPr>
                <w:rStyle w:val="a8"/>
                <w:noProof/>
              </w:rPr>
              <w:t>ТЕРМИНОЛОГИЯ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1A27" w:rsidRDefault="00D31A2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7527" w:history="1">
            <w:r w:rsidRPr="00BE21BC">
              <w:rPr>
                <w:rStyle w:val="a8"/>
                <w:noProof/>
              </w:rPr>
              <w:t>ДВОИЧНОЕ ДЕРЕВО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1A27" w:rsidRDefault="00D31A2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7528" w:history="1">
            <w:r w:rsidRPr="00BE21BC">
              <w:rPr>
                <w:rStyle w:val="a8"/>
                <w:noProof/>
              </w:rPr>
              <w:t>ЗАЧЕМ НУЖНЫ БИНАРНЫЕ ДЕРЕВЬЯ И ГДЕ ПРИМЕНЯЮТСЯ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1A27" w:rsidRDefault="00D31A2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7529" w:history="1">
            <w:r w:rsidRPr="00BE21BC">
              <w:rPr>
                <w:rStyle w:val="a8"/>
                <w:noProof/>
              </w:rPr>
              <w:t>ЭФФЕКТИВНОСТЬ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1A27" w:rsidRDefault="00D31A2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47530" w:history="1">
            <w:r w:rsidRPr="00BE21BC">
              <w:rPr>
                <w:rStyle w:val="a8"/>
                <w:noProof/>
              </w:rPr>
              <w:t>ПРИМЕНЕНИЕ БИНАРНОГО ДЕРЕВА ДЛЯ РЕАЛИЗАЦИИ АЛГОРИТМА КОДИРОВАНИЯ ПО ХАФФМАНУ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_Toc88747530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0029FA" w:rsidRDefault="00E96235" w:rsidP="00706D60">
          <w:pPr>
            <w:rPr>
              <w:noProof/>
              <w:color w:val="FF0000"/>
            </w:rPr>
          </w:pPr>
          <w:r w:rsidRPr="000029FA">
            <w:rPr>
              <w:noProof/>
              <w:color w:val="FF0000"/>
              <w:lang w:bidi="ru-RU"/>
            </w:rPr>
            <w:fldChar w:fldCharType="end"/>
          </w:r>
        </w:p>
      </w:sdtContent>
    </w:sdt>
    <w:p w:rsidR="00C85251" w:rsidRPr="000029FA" w:rsidRDefault="00C85251" w:rsidP="00706D60">
      <w:pPr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br w:type="page"/>
      </w:r>
    </w:p>
    <w:p w:rsidR="00C85251" w:rsidRPr="000029FA" w:rsidRDefault="00893712" w:rsidP="00706D60">
      <w:pPr>
        <w:rPr>
          <w:noProof/>
          <w:color w:val="FF0000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C456DB" wp14:editId="6344C488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0029FA">
        <w:rPr>
          <w:noProof/>
          <w:color w:val="FF0000"/>
          <w:lang w:eastAsia="ru-RU"/>
        </w:rPr>
        <w:drawing>
          <wp:anchor distT="0" distB="0" distL="114300" distR="114300" simplePos="0" relativeHeight="251675648" behindDoc="1" locked="0" layoutInCell="1" allowOverlap="1" wp14:anchorId="60347F5A" wp14:editId="590699C1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EE67DB" w:rsidRPr="00EE67DB" w:rsidRDefault="00D31A27" w:rsidP="00EE67DB">
      <w:pPr>
        <w:pStyle w:val="1"/>
        <w:spacing w:line="360" w:lineRule="auto"/>
      </w:pPr>
      <w:bookmarkStart w:id="2" w:name="_Toc88747525"/>
      <w:r w:rsidRPr="00EE67DB">
        <w:rPr>
          <w:caps w:val="0"/>
        </w:rPr>
        <w:t>ВВЕДЕНИЕ</w:t>
      </w:r>
      <w:bookmarkEnd w:id="2"/>
    </w:p>
    <w:p w:rsidR="00EE67DB" w:rsidRPr="00EE67DB" w:rsidRDefault="00EE67DB" w:rsidP="00EE67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E67DB">
        <w:rPr>
          <w:rFonts w:ascii="Times New Roman" w:hAnsi="Times New Roman" w:cs="Times New Roman"/>
          <w:sz w:val="26"/>
          <w:szCs w:val="26"/>
        </w:rPr>
        <w:t>В завершении курса мы поговорим о такой популярной структуре данных, как дерево, которая применяется в базах данных, графике, компьютерных сетях, операционных системах. Отличие от обычных деревьев в том, что деревья в информатике растут корнями вверх.</w:t>
      </w:r>
    </w:p>
    <w:p w:rsidR="00EE67DB" w:rsidRPr="00EE67DB" w:rsidRDefault="00EE67DB" w:rsidP="00EE67DB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E67DB">
        <w:rPr>
          <w:rFonts w:ascii="Times New Roman" w:hAnsi="Times New Roman" w:cs="Times New Roman"/>
          <w:sz w:val="26"/>
          <w:szCs w:val="26"/>
        </w:rPr>
        <w:t>Примеры деревьев</w:t>
      </w:r>
      <w:r w:rsidRPr="00EE67DB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EE67DB" w:rsidRPr="000C27EC" w:rsidRDefault="00EE67DB" w:rsidP="00EE67DB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0C27EC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74536E75" wp14:editId="3FC17F28">
            <wp:extent cx="5449824" cy="108205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7601" cy="111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DB" w:rsidRPr="000C27EC" w:rsidRDefault="00EE67DB" w:rsidP="00EE67DB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:rsidR="00EE67DB" w:rsidRDefault="00EE67DB" w:rsidP="005A1590">
      <w:pPr>
        <w:tabs>
          <w:tab w:val="left" w:pos="2235"/>
        </w:tabs>
        <w:rPr>
          <w:rFonts w:ascii="Times New Roman" w:hAnsi="Times New Roman" w:cs="Times New Roman"/>
          <w:sz w:val="26"/>
          <w:szCs w:val="26"/>
        </w:rPr>
      </w:pPr>
      <w:r w:rsidRPr="000C27EC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anchor distT="0" distB="0" distL="114300" distR="114300" simplePos="0" relativeHeight="251717632" behindDoc="1" locked="0" layoutInCell="1" allowOverlap="1" wp14:anchorId="28991799" wp14:editId="142B03A1">
            <wp:simplePos x="0" y="0"/>
            <wp:positionH relativeFrom="margin">
              <wp:align>center</wp:align>
            </wp:positionH>
            <wp:positionV relativeFrom="paragraph">
              <wp:posOffset>122377</wp:posOffset>
            </wp:positionV>
            <wp:extent cx="4157152" cy="2134582"/>
            <wp:effectExtent l="0" t="0" r="0" b="0"/>
            <wp:wrapTight wrapText="bothSides">
              <wp:wrapPolygon edited="0">
                <wp:start x="0" y="0"/>
                <wp:lineTo x="0" y="21401"/>
                <wp:lineTo x="21481" y="21401"/>
                <wp:lineTo x="21481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152" cy="2134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67DB" w:rsidRPr="00EE67DB" w:rsidRDefault="00EE67DB" w:rsidP="00EE67DB">
      <w:pPr>
        <w:rPr>
          <w:rFonts w:ascii="Times New Roman" w:hAnsi="Times New Roman" w:cs="Times New Roman"/>
          <w:sz w:val="26"/>
          <w:szCs w:val="26"/>
        </w:rPr>
      </w:pPr>
    </w:p>
    <w:p w:rsidR="00EE67DB" w:rsidRPr="00EE67DB" w:rsidRDefault="00EE67DB" w:rsidP="00EE67DB">
      <w:pPr>
        <w:rPr>
          <w:rFonts w:ascii="Times New Roman" w:hAnsi="Times New Roman" w:cs="Times New Roman"/>
          <w:sz w:val="26"/>
          <w:szCs w:val="26"/>
        </w:rPr>
      </w:pPr>
    </w:p>
    <w:p w:rsidR="00EE67DB" w:rsidRPr="00EE67DB" w:rsidRDefault="00EE67DB" w:rsidP="00EE67DB">
      <w:pPr>
        <w:rPr>
          <w:rFonts w:ascii="Times New Roman" w:hAnsi="Times New Roman" w:cs="Times New Roman"/>
          <w:sz w:val="26"/>
          <w:szCs w:val="26"/>
        </w:rPr>
      </w:pPr>
    </w:p>
    <w:p w:rsidR="00EE67DB" w:rsidRPr="00EE67DB" w:rsidRDefault="00EE67DB" w:rsidP="00EE67DB">
      <w:pPr>
        <w:rPr>
          <w:rFonts w:ascii="Times New Roman" w:hAnsi="Times New Roman" w:cs="Times New Roman"/>
          <w:sz w:val="26"/>
          <w:szCs w:val="26"/>
        </w:rPr>
      </w:pPr>
    </w:p>
    <w:p w:rsidR="00EE67DB" w:rsidRDefault="00EE67DB" w:rsidP="00EE67DB">
      <w:pPr>
        <w:rPr>
          <w:rFonts w:ascii="Times New Roman" w:hAnsi="Times New Roman" w:cs="Times New Roman"/>
          <w:sz w:val="26"/>
          <w:szCs w:val="26"/>
        </w:rPr>
      </w:pPr>
    </w:p>
    <w:p w:rsidR="00490141" w:rsidRDefault="00490141" w:rsidP="00EE67DB">
      <w:pPr>
        <w:rPr>
          <w:rFonts w:ascii="Times New Roman" w:hAnsi="Times New Roman" w:cs="Times New Roman"/>
          <w:sz w:val="26"/>
          <w:szCs w:val="26"/>
        </w:rPr>
      </w:pPr>
    </w:p>
    <w:p w:rsidR="005241D1" w:rsidRPr="005241D1" w:rsidRDefault="005241D1" w:rsidP="005241D1">
      <w:pPr>
        <w:pStyle w:val="1"/>
        <w:spacing w:line="360" w:lineRule="auto"/>
      </w:pPr>
      <w:bookmarkStart w:id="3" w:name="_Toc88747526"/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02E3E12" wp14:editId="69101705">
                <wp:simplePos x="0" y="0"/>
                <wp:positionH relativeFrom="margin">
                  <wp:align>center</wp:align>
                </wp:positionH>
                <wp:positionV relativeFrom="paragraph">
                  <wp:posOffset>-504978</wp:posOffset>
                </wp:positionV>
                <wp:extent cx="6660000" cy="9756000"/>
                <wp:effectExtent l="0" t="0" r="26670" b="17145"/>
                <wp:wrapNone/>
                <wp:docPr id="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13C99" id="Прямоугольник 12" o:spid="_x0000_s1026" style="position:absolute;margin-left:0;margin-top:-39.75pt;width:524.4pt;height:768.2pt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O7q/AIAABQ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D31A27" w:rsidRPr="005241D1">
        <w:rPr>
          <w:caps w:val="0"/>
        </w:rPr>
        <w:t>ТЕРМИНОЛОГИЯ</w:t>
      </w:r>
      <w:bookmarkEnd w:id="3"/>
    </w:p>
    <w:p w:rsidR="005241D1" w:rsidRPr="005241D1" w:rsidRDefault="005241D1" w:rsidP="005241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241D1">
        <w:rPr>
          <w:rFonts w:ascii="Times New Roman" w:hAnsi="Times New Roman" w:cs="Times New Roman"/>
          <w:b/>
          <w:bCs/>
          <w:sz w:val="26"/>
          <w:szCs w:val="26"/>
        </w:rPr>
        <w:t>Узел.</w:t>
      </w:r>
      <w:r w:rsidRPr="005241D1">
        <w:rPr>
          <w:rFonts w:ascii="Times New Roman" w:hAnsi="Times New Roman" w:cs="Times New Roman"/>
          <w:sz w:val="26"/>
          <w:szCs w:val="26"/>
        </w:rPr>
        <w:t xml:space="preserve"> Ключевая составляющая дерева. Может иметь название – ключ. </w:t>
      </w:r>
    </w:p>
    <w:p w:rsidR="005241D1" w:rsidRPr="005241D1" w:rsidRDefault="005241D1" w:rsidP="005241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241D1">
        <w:rPr>
          <w:rFonts w:ascii="Times New Roman" w:hAnsi="Times New Roman" w:cs="Times New Roman"/>
          <w:b/>
          <w:bCs/>
          <w:sz w:val="26"/>
          <w:szCs w:val="26"/>
        </w:rPr>
        <w:t>Ветвь.</w:t>
      </w:r>
      <w:r w:rsidRPr="005241D1">
        <w:rPr>
          <w:rFonts w:ascii="Times New Roman" w:hAnsi="Times New Roman" w:cs="Times New Roman"/>
          <w:sz w:val="26"/>
          <w:szCs w:val="26"/>
        </w:rPr>
        <w:t xml:space="preserve"> Еще одна фундаментальная часть дерева, соединяющая два узла и отражающая связь между ними. Любой узел (кроме корня) имеет только одну входящую ветвь, но может иметь несколько исходящих ветвей.</w:t>
      </w:r>
    </w:p>
    <w:p w:rsidR="005241D1" w:rsidRPr="005241D1" w:rsidRDefault="005241D1" w:rsidP="005241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241D1">
        <w:rPr>
          <w:rFonts w:ascii="Times New Roman" w:hAnsi="Times New Roman" w:cs="Times New Roman"/>
          <w:b/>
          <w:bCs/>
          <w:sz w:val="26"/>
          <w:szCs w:val="26"/>
        </w:rPr>
        <w:t>Корень.</w:t>
      </w:r>
      <w:r w:rsidRPr="005241D1">
        <w:rPr>
          <w:rFonts w:ascii="Times New Roman" w:hAnsi="Times New Roman" w:cs="Times New Roman"/>
          <w:sz w:val="26"/>
          <w:szCs w:val="26"/>
        </w:rPr>
        <w:t xml:space="preserve"> Узел дерева, не имеющий входящих ветвей.</w:t>
      </w:r>
    </w:p>
    <w:p w:rsidR="005241D1" w:rsidRPr="005241D1" w:rsidRDefault="005241D1" w:rsidP="005241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241D1">
        <w:rPr>
          <w:rFonts w:ascii="Times New Roman" w:hAnsi="Times New Roman" w:cs="Times New Roman"/>
          <w:b/>
          <w:bCs/>
          <w:sz w:val="26"/>
          <w:szCs w:val="26"/>
        </w:rPr>
        <w:t>Путь.</w:t>
      </w:r>
      <w:r w:rsidRPr="005241D1">
        <w:rPr>
          <w:rFonts w:ascii="Times New Roman" w:hAnsi="Times New Roman" w:cs="Times New Roman"/>
          <w:sz w:val="26"/>
          <w:szCs w:val="26"/>
        </w:rPr>
        <w:t xml:space="preserve"> Упорядоченная последовательность узлов, соединенных ветвями.</w:t>
      </w:r>
    </w:p>
    <w:p w:rsidR="005241D1" w:rsidRPr="005241D1" w:rsidRDefault="005241D1" w:rsidP="005241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241D1">
        <w:rPr>
          <w:rFonts w:ascii="Times New Roman" w:hAnsi="Times New Roman" w:cs="Times New Roman"/>
          <w:b/>
          <w:bCs/>
          <w:sz w:val="26"/>
          <w:szCs w:val="26"/>
        </w:rPr>
        <w:t>Дети.</w:t>
      </w:r>
      <w:r w:rsidRPr="005241D1">
        <w:rPr>
          <w:rFonts w:ascii="Times New Roman" w:hAnsi="Times New Roman" w:cs="Times New Roman"/>
          <w:sz w:val="26"/>
          <w:szCs w:val="26"/>
        </w:rPr>
        <w:t xml:space="preserve"> Совокупность узлов, имеющих входящие ветви от одного узла.</w:t>
      </w:r>
    </w:p>
    <w:p w:rsidR="005241D1" w:rsidRPr="005241D1" w:rsidRDefault="005241D1" w:rsidP="005241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241D1">
        <w:rPr>
          <w:rFonts w:ascii="Times New Roman" w:hAnsi="Times New Roman" w:cs="Times New Roman"/>
          <w:b/>
          <w:bCs/>
          <w:sz w:val="26"/>
          <w:szCs w:val="26"/>
        </w:rPr>
        <w:t>Родитель.</w:t>
      </w:r>
      <w:r w:rsidRPr="005241D1">
        <w:rPr>
          <w:rFonts w:ascii="Times New Roman" w:hAnsi="Times New Roman" w:cs="Times New Roman"/>
          <w:sz w:val="26"/>
          <w:szCs w:val="26"/>
        </w:rPr>
        <w:t xml:space="preserve"> Узел, связанный с другими узлами с помощью исходящих ветвей.</w:t>
      </w:r>
    </w:p>
    <w:p w:rsidR="005241D1" w:rsidRPr="005241D1" w:rsidRDefault="005241D1" w:rsidP="005241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241D1">
        <w:rPr>
          <w:rFonts w:ascii="Times New Roman" w:hAnsi="Times New Roman" w:cs="Times New Roman"/>
          <w:b/>
          <w:bCs/>
          <w:sz w:val="26"/>
          <w:szCs w:val="26"/>
        </w:rPr>
        <w:t>Братья.</w:t>
      </w:r>
      <w:r w:rsidRPr="005241D1">
        <w:rPr>
          <w:rFonts w:ascii="Times New Roman" w:hAnsi="Times New Roman" w:cs="Times New Roman"/>
          <w:sz w:val="26"/>
          <w:szCs w:val="26"/>
        </w:rPr>
        <w:t xml:space="preserve"> Узлы, являющиеся детьми одного родителя.</w:t>
      </w:r>
    </w:p>
    <w:p w:rsidR="005241D1" w:rsidRPr="005241D1" w:rsidRDefault="005241D1" w:rsidP="005241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241D1">
        <w:rPr>
          <w:rFonts w:ascii="Times New Roman" w:hAnsi="Times New Roman" w:cs="Times New Roman"/>
          <w:b/>
          <w:bCs/>
          <w:sz w:val="26"/>
          <w:szCs w:val="26"/>
        </w:rPr>
        <w:t>Поддерево.</w:t>
      </w:r>
      <w:r w:rsidRPr="005241D1">
        <w:rPr>
          <w:rFonts w:ascii="Times New Roman" w:hAnsi="Times New Roman" w:cs="Times New Roman"/>
          <w:sz w:val="26"/>
          <w:szCs w:val="26"/>
        </w:rPr>
        <w:t xml:space="preserve"> Совокупность узлов и ветвей, формирующих связь некоторого родителя и всех его потомков.</w:t>
      </w:r>
    </w:p>
    <w:p w:rsidR="005241D1" w:rsidRPr="005241D1" w:rsidRDefault="005241D1" w:rsidP="005241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241D1">
        <w:rPr>
          <w:rFonts w:ascii="Times New Roman" w:hAnsi="Times New Roman" w:cs="Times New Roman"/>
          <w:b/>
          <w:bCs/>
          <w:sz w:val="26"/>
          <w:szCs w:val="26"/>
        </w:rPr>
        <w:t>Лист.</w:t>
      </w:r>
      <w:r w:rsidRPr="005241D1">
        <w:rPr>
          <w:rFonts w:ascii="Times New Roman" w:hAnsi="Times New Roman" w:cs="Times New Roman"/>
          <w:sz w:val="26"/>
          <w:szCs w:val="26"/>
        </w:rPr>
        <w:t xml:space="preserve"> Узел, не имеющий детей.</w:t>
      </w:r>
    </w:p>
    <w:p w:rsidR="005241D1" w:rsidRPr="005241D1" w:rsidRDefault="005241D1" w:rsidP="005241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241D1">
        <w:rPr>
          <w:rFonts w:ascii="Times New Roman" w:hAnsi="Times New Roman" w:cs="Times New Roman"/>
          <w:b/>
          <w:bCs/>
          <w:sz w:val="26"/>
          <w:szCs w:val="26"/>
        </w:rPr>
        <w:t>Уровень.</w:t>
      </w:r>
      <w:r w:rsidRPr="005241D1">
        <w:rPr>
          <w:rFonts w:ascii="Times New Roman" w:hAnsi="Times New Roman" w:cs="Times New Roman"/>
          <w:sz w:val="26"/>
          <w:szCs w:val="26"/>
        </w:rPr>
        <w:t xml:space="preserve"> Уровень узла </w:t>
      </w:r>
      <w:r w:rsidRPr="005241D1"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5241D1">
        <w:rPr>
          <w:rFonts w:ascii="Times New Roman" w:hAnsi="Times New Roman" w:cs="Times New Roman"/>
          <w:sz w:val="26"/>
          <w:szCs w:val="26"/>
        </w:rPr>
        <w:t xml:space="preserve"> определяется как число ветвей в пути от корня до самого узла </w:t>
      </w:r>
      <w:r w:rsidRPr="005241D1"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5241D1">
        <w:rPr>
          <w:rFonts w:ascii="Times New Roman" w:hAnsi="Times New Roman" w:cs="Times New Roman"/>
          <w:sz w:val="26"/>
          <w:szCs w:val="26"/>
        </w:rPr>
        <w:t>.</w:t>
      </w:r>
    </w:p>
    <w:p w:rsidR="005241D1" w:rsidRPr="005241D1" w:rsidRDefault="005241D1" w:rsidP="005241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241D1">
        <w:rPr>
          <w:rFonts w:ascii="Times New Roman" w:hAnsi="Times New Roman" w:cs="Times New Roman"/>
          <w:b/>
          <w:bCs/>
          <w:sz w:val="26"/>
          <w:szCs w:val="26"/>
        </w:rPr>
        <w:t>Высота.</w:t>
      </w:r>
      <w:r w:rsidRPr="005241D1">
        <w:rPr>
          <w:rFonts w:ascii="Times New Roman" w:hAnsi="Times New Roman" w:cs="Times New Roman"/>
          <w:sz w:val="26"/>
          <w:szCs w:val="26"/>
        </w:rPr>
        <w:t xml:space="preserve"> Это максимальный уровень любого узла дерева.</w:t>
      </w:r>
    </w:p>
    <w:p w:rsidR="005241D1" w:rsidRPr="005241D1" w:rsidRDefault="005241D1" w:rsidP="005241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241D1">
        <w:rPr>
          <w:rFonts w:ascii="Times New Roman" w:hAnsi="Times New Roman" w:cs="Times New Roman"/>
          <w:sz w:val="26"/>
          <w:szCs w:val="26"/>
        </w:rPr>
        <w:t>В нашем курсе сделаем упор на двоичные деревья.</w:t>
      </w:r>
    </w:p>
    <w:p w:rsidR="00974DA0" w:rsidRPr="00974DA0" w:rsidRDefault="00D31A27" w:rsidP="00974DA0">
      <w:pPr>
        <w:pStyle w:val="1"/>
        <w:spacing w:line="360" w:lineRule="auto"/>
      </w:pPr>
      <w:bookmarkStart w:id="4" w:name="_Toc88747527"/>
      <w:r w:rsidRPr="00974DA0">
        <w:rPr>
          <w:caps w:val="0"/>
        </w:rPr>
        <w:t>ДВОИЧНОЕ ДЕРЕВО</w:t>
      </w:r>
      <w:bookmarkEnd w:id="4"/>
    </w:p>
    <w:p w:rsidR="00974DA0" w:rsidRPr="00974DA0" w:rsidRDefault="00974DA0" w:rsidP="00974DA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5" w:name="_2et92p0" w:colFirst="0" w:colLast="0"/>
      <w:bookmarkEnd w:id="5"/>
      <w:r w:rsidRPr="00974DA0">
        <w:rPr>
          <w:rFonts w:ascii="Times New Roman" w:hAnsi="Times New Roman" w:cs="Times New Roman"/>
          <w:sz w:val="26"/>
          <w:szCs w:val="26"/>
        </w:rPr>
        <w:t xml:space="preserve">Двоичным деревом поиска (ДДП) называют дерево, все вершины которого упорядочены, каждая вершина имеет не более двух потомков (назовём их левым и правым), и все вершины, кроме корня, имеют родителя. Вершины, не имеющие потомков, называются листами. </w:t>
      </w:r>
    </w:p>
    <w:p w:rsidR="00974DA0" w:rsidRPr="00974DA0" w:rsidRDefault="00974DA0" w:rsidP="00974D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974DA0">
        <w:rPr>
          <w:rFonts w:ascii="Times New Roman" w:hAnsi="Times New Roman" w:cs="Times New Roman"/>
          <w:b/>
          <w:color w:val="FF0000"/>
          <w:sz w:val="26"/>
          <w:szCs w:val="26"/>
        </w:rPr>
        <w:t>ИТАК</w:t>
      </w:r>
    </w:p>
    <w:p w:rsidR="00974DA0" w:rsidRPr="00974DA0" w:rsidRDefault="00974DA0" w:rsidP="00974DA0">
      <w:pPr>
        <w:pStyle w:val="ab"/>
        <w:shd w:val="clear" w:color="auto" w:fill="FFFFFF"/>
        <w:spacing w:before="0" w:beforeAutospacing="0" w:after="150" w:afterAutospacing="0" w:line="360" w:lineRule="auto"/>
        <w:rPr>
          <w:sz w:val="26"/>
          <w:szCs w:val="26"/>
        </w:rPr>
      </w:pPr>
      <w:r w:rsidRPr="00974DA0">
        <w:rPr>
          <w:sz w:val="26"/>
          <w:szCs w:val="26"/>
        </w:rPr>
        <w:t>Двоичное дерево поиска строится по определенным правилам:</w:t>
      </w:r>
    </w:p>
    <w:p w:rsidR="00974DA0" w:rsidRPr="00974DA0" w:rsidRDefault="00974DA0" w:rsidP="00974DA0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uto"/>
        <w:ind w:left="375"/>
        <w:jc w:val="left"/>
        <w:rPr>
          <w:rFonts w:ascii="Times New Roman" w:hAnsi="Times New Roman" w:cs="Times New Roman"/>
          <w:sz w:val="26"/>
          <w:szCs w:val="26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DD42F7D" wp14:editId="302EB583">
                <wp:simplePos x="0" y="0"/>
                <wp:positionH relativeFrom="margin">
                  <wp:align>center</wp:align>
                </wp:positionH>
                <wp:positionV relativeFrom="paragraph">
                  <wp:posOffset>-521996</wp:posOffset>
                </wp:positionV>
                <wp:extent cx="6660000" cy="9756000"/>
                <wp:effectExtent l="0" t="0" r="26670" b="17145"/>
                <wp:wrapNone/>
                <wp:docPr id="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A6BD0" id="Прямоугольник 12" o:spid="_x0000_s1026" style="position:absolute;margin-left:0;margin-top:-41.1pt;width:524.4pt;height:768.2pt;z-index:251723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" filled="f" strokecolor="#2f5496 [2404]" strokeweight="1pt">
                <w10:wrap anchorx="margin"/>
              </v:rect>
            </w:pict>
          </mc:Fallback>
        </mc:AlternateContent>
      </w:r>
      <w:r w:rsidRPr="00974DA0">
        <w:rPr>
          <w:rFonts w:ascii="Times New Roman" w:hAnsi="Times New Roman" w:cs="Times New Roman"/>
          <w:sz w:val="26"/>
          <w:szCs w:val="26"/>
        </w:rPr>
        <w:t>У каждого узла не более двух детей.</w:t>
      </w:r>
    </w:p>
    <w:p w:rsidR="00974DA0" w:rsidRPr="00974DA0" w:rsidRDefault="00974DA0" w:rsidP="00974DA0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uto"/>
        <w:ind w:left="375"/>
        <w:jc w:val="left"/>
        <w:rPr>
          <w:rFonts w:ascii="Times New Roman" w:hAnsi="Times New Roman" w:cs="Times New Roman"/>
          <w:sz w:val="26"/>
          <w:szCs w:val="26"/>
        </w:rPr>
      </w:pPr>
      <w:r w:rsidRPr="00974DA0">
        <w:rPr>
          <w:rFonts w:ascii="Times New Roman" w:hAnsi="Times New Roman" w:cs="Times New Roman"/>
          <w:sz w:val="26"/>
          <w:szCs w:val="26"/>
        </w:rPr>
        <w:t>Любое значение меньше значения узла становится левым ребенком или ребенком левого ребенка.</w:t>
      </w:r>
    </w:p>
    <w:p w:rsidR="00974DA0" w:rsidRPr="00974DA0" w:rsidRDefault="00974DA0" w:rsidP="00974DA0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uto"/>
        <w:ind w:left="375"/>
        <w:jc w:val="left"/>
        <w:rPr>
          <w:rFonts w:ascii="Times New Roman" w:hAnsi="Times New Roman" w:cs="Times New Roman"/>
          <w:sz w:val="26"/>
          <w:szCs w:val="26"/>
        </w:rPr>
      </w:pPr>
      <w:r w:rsidRPr="00974DA0">
        <w:rPr>
          <w:i/>
          <w:noProof/>
          <w:sz w:val="26"/>
          <w:szCs w:val="26"/>
        </w:rPr>
        <w:drawing>
          <wp:anchor distT="0" distB="0" distL="114300" distR="114300" simplePos="0" relativeHeight="251721728" behindDoc="0" locked="0" layoutInCell="1" allowOverlap="1" wp14:anchorId="779CE9CA" wp14:editId="59C1F35A">
            <wp:simplePos x="0" y="0"/>
            <wp:positionH relativeFrom="margin">
              <wp:align>center</wp:align>
            </wp:positionH>
            <wp:positionV relativeFrom="paragraph">
              <wp:posOffset>598170</wp:posOffset>
            </wp:positionV>
            <wp:extent cx="4975860" cy="196723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4DA0">
        <w:rPr>
          <w:rFonts w:ascii="Times New Roman" w:hAnsi="Times New Roman" w:cs="Times New Roman"/>
          <w:sz w:val="26"/>
          <w:szCs w:val="26"/>
        </w:rPr>
        <w:t>Любое значение больше или равное значению узла становится правым ребенком или ребенком правого ребенка.</w:t>
      </w:r>
    </w:p>
    <w:p w:rsidR="00974DA0" w:rsidRPr="000C27EC" w:rsidRDefault="00974DA0" w:rsidP="00974DA0">
      <w:pPr>
        <w:shd w:val="clear" w:color="auto" w:fill="FFFFFF"/>
        <w:spacing w:before="100" w:beforeAutospacing="1" w:after="100" w:afterAutospacing="1" w:line="240" w:lineRule="auto"/>
        <w:ind w:left="15"/>
        <w:jc w:val="left"/>
        <w:rPr>
          <w:i/>
          <w:color w:val="FF0000"/>
          <w:sz w:val="36"/>
          <w:szCs w:val="36"/>
        </w:rPr>
      </w:pPr>
    </w:p>
    <w:p w:rsidR="00974DA0" w:rsidRPr="000C27EC" w:rsidRDefault="00974DA0" w:rsidP="00974DA0">
      <w:pPr>
        <w:shd w:val="clear" w:color="auto" w:fill="FFFFFF"/>
        <w:spacing w:before="100" w:beforeAutospacing="1" w:after="100" w:afterAutospacing="1" w:line="240" w:lineRule="auto"/>
        <w:ind w:left="15"/>
        <w:jc w:val="left"/>
        <w:rPr>
          <w:i/>
          <w:color w:val="FF0000"/>
          <w:sz w:val="36"/>
          <w:szCs w:val="36"/>
        </w:rPr>
      </w:pPr>
    </w:p>
    <w:p w:rsidR="00974DA0" w:rsidRPr="000C27EC" w:rsidRDefault="00974DA0" w:rsidP="00974DA0">
      <w:pPr>
        <w:shd w:val="clear" w:color="auto" w:fill="FFFFFF"/>
        <w:spacing w:before="100" w:beforeAutospacing="1" w:after="100" w:afterAutospacing="1" w:line="240" w:lineRule="auto"/>
        <w:ind w:left="15"/>
        <w:jc w:val="left"/>
        <w:rPr>
          <w:i/>
          <w:color w:val="FF0000"/>
          <w:sz w:val="36"/>
          <w:szCs w:val="36"/>
        </w:rPr>
      </w:pPr>
    </w:p>
    <w:p w:rsidR="00974DA0" w:rsidRPr="00974DA0" w:rsidRDefault="00974DA0" w:rsidP="00974DA0">
      <w:pPr>
        <w:shd w:val="clear" w:color="auto" w:fill="FFFFFF"/>
        <w:spacing w:before="100" w:beforeAutospacing="1" w:after="100" w:afterAutospacing="1" w:line="240" w:lineRule="auto"/>
        <w:ind w:left="15"/>
        <w:jc w:val="left"/>
        <w:rPr>
          <w:i/>
          <w:color w:val="FF0000"/>
          <w:sz w:val="26"/>
          <w:szCs w:val="26"/>
        </w:rPr>
      </w:pPr>
    </w:p>
    <w:p w:rsidR="00974DA0" w:rsidRPr="00974DA0" w:rsidRDefault="00974DA0" w:rsidP="00974DA0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sz w:val="26"/>
          <w:szCs w:val="26"/>
        </w:rPr>
      </w:pPr>
      <w:r w:rsidRPr="00974DA0">
        <w:rPr>
          <w:rFonts w:ascii="Times New Roman" w:hAnsi="Times New Roman" w:cs="Times New Roman"/>
          <w:sz w:val="26"/>
          <w:szCs w:val="26"/>
        </w:rPr>
        <w:t xml:space="preserve">Как сделать программную реализацию бинарного дерева на </w:t>
      </w:r>
      <w:r w:rsidRPr="00974DA0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74DA0">
        <w:rPr>
          <w:rFonts w:ascii="Times New Roman" w:hAnsi="Times New Roman" w:cs="Times New Roman"/>
          <w:sz w:val="26"/>
          <w:szCs w:val="26"/>
        </w:rPr>
        <w:t>? Воспользоваться знаниями в области ООП.</w:t>
      </w:r>
    </w:p>
    <w:p w:rsidR="00974DA0" w:rsidRPr="00F46AA3" w:rsidRDefault="00974DA0" w:rsidP="00974DA0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F46AA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1. </w:t>
      </w:r>
      <w:r w:rsidRPr="00F46AA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F46AA3">
        <w:rPr>
          <w:rFonts w:ascii="Times New Roman" w:hAnsi="Times New Roman" w:cs="Times New Roman"/>
          <w:b/>
          <w:bCs/>
          <w:sz w:val="28"/>
          <w:szCs w:val="28"/>
          <w:u w:val="single"/>
        </w:rPr>
        <w:t>_1.</w:t>
      </w:r>
      <w:proofErr w:type="spellStart"/>
      <w:r w:rsidRPr="00F46AA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4DA0" w:rsidRPr="00974DA0" w:rsidTr="00CE5731">
        <w:tc>
          <w:tcPr>
            <w:tcW w:w="10456" w:type="dxa"/>
          </w:tcPr>
          <w:p w:rsidR="00974DA0" w:rsidRPr="00CE4C3B" w:rsidRDefault="00974DA0" w:rsidP="00CE57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class</w:t>
            </w:r>
            <w:proofErr w:type="spellEnd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BinaryTree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: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def</w:t>
            </w:r>
            <w:proofErr w:type="spellEnd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CE4C3B">
              <w:rPr>
                <w:rFonts w:ascii="Consolas" w:eastAsia="Times New Roman" w:hAnsi="Consolas" w:cs="Consolas"/>
                <w:color w:val="B200B2"/>
                <w:sz w:val="20"/>
                <w:szCs w:val="20"/>
              </w:rPr>
              <w:t>__</w:t>
            </w:r>
            <w:proofErr w:type="spellStart"/>
            <w:r w:rsidRPr="00CE4C3B">
              <w:rPr>
                <w:rFonts w:ascii="Consolas" w:eastAsia="Times New Roman" w:hAnsi="Consolas" w:cs="Consolas"/>
                <w:color w:val="B200B2"/>
                <w:sz w:val="20"/>
                <w:szCs w:val="20"/>
              </w:rPr>
              <w:t>init</w:t>
            </w:r>
            <w:proofErr w:type="spellEnd"/>
            <w:r w:rsidRPr="00CE4C3B">
              <w:rPr>
                <w:rFonts w:ascii="Consolas" w:eastAsia="Times New Roman" w:hAnsi="Consolas" w:cs="Consolas"/>
                <w:color w:val="B200B2"/>
                <w:sz w:val="20"/>
                <w:szCs w:val="20"/>
              </w:rPr>
              <w:t>__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CE4C3B">
              <w:rPr>
                <w:rFonts w:ascii="Consolas" w:eastAsia="Times New Roman" w:hAnsi="Consolas" w:cs="Consolas"/>
                <w:color w:val="94558D"/>
                <w:sz w:val="20"/>
                <w:szCs w:val="20"/>
              </w:rPr>
              <w:t>self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root_obj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):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корень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 w:rsidRPr="00CE4C3B">
              <w:rPr>
                <w:rFonts w:ascii="Consolas" w:eastAsia="Times New Roman" w:hAnsi="Consolas" w:cs="Consolas"/>
                <w:color w:val="94558D"/>
                <w:sz w:val="20"/>
                <w:szCs w:val="20"/>
              </w:rPr>
              <w:t>self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.root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root_obj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левый потомок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 w:rsidRPr="00CE4C3B">
              <w:rPr>
                <w:rFonts w:ascii="Consolas" w:eastAsia="Times New Roman" w:hAnsi="Consolas" w:cs="Consolas"/>
                <w:color w:val="94558D"/>
                <w:sz w:val="20"/>
                <w:szCs w:val="20"/>
              </w:rPr>
              <w:t>self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.left_child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None</w:t>
            </w:r>
            <w:proofErr w:type="spellEnd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br/>
              <w:t xml:space="preserve">        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правый потомок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 w:rsidRPr="00CE4C3B">
              <w:rPr>
                <w:rFonts w:ascii="Consolas" w:eastAsia="Times New Roman" w:hAnsi="Consolas" w:cs="Consolas"/>
                <w:color w:val="94558D"/>
                <w:sz w:val="20"/>
                <w:szCs w:val="20"/>
              </w:rPr>
              <w:t>self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.right_child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None</w:t>
            </w:r>
            <w:proofErr w:type="spellEnd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br/>
            </w:r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br/>
              <w:t xml:space="preserve">    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добавить левого потомка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proofErr w:type="spellStart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def</w:t>
            </w:r>
            <w:proofErr w:type="spellEnd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insert_left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CE4C3B">
              <w:rPr>
                <w:rFonts w:ascii="Consolas" w:eastAsia="Times New Roman" w:hAnsi="Consolas" w:cs="Consolas"/>
                <w:color w:val="94558D"/>
                <w:sz w:val="20"/>
                <w:szCs w:val="20"/>
              </w:rPr>
              <w:t>self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new_node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):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если у узла нет левого потомка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if</w:t>
            </w:r>
            <w:proofErr w:type="spellEnd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CE4C3B">
              <w:rPr>
                <w:rFonts w:ascii="Consolas" w:eastAsia="Times New Roman" w:hAnsi="Consolas" w:cs="Consolas"/>
                <w:color w:val="94558D"/>
                <w:sz w:val="20"/>
                <w:szCs w:val="20"/>
              </w:rPr>
              <w:t>self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.left_child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is</w:t>
            </w:r>
            <w:proofErr w:type="spellEnd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None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: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    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тогда узел просто вставляется в дерево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   # формируется новое поддерево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   </w:t>
            </w:r>
            <w:proofErr w:type="spellStart"/>
            <w:r w:rsidRPr="00CE4C3B">
              <w:rPr>
                <w:rFonts w:ascii="Consolas" w:eastAsia="Times New Roman" w:hAnsi="Consolas" w:cs="Consolas"/>
                <w:color w:val="94558D"/>
                <w:sz w:val="20"/>
                <w:szCs w:val="20"/>
              </w:rPr>
              <w:t>self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.left_child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BinaryTree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new_node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)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если у узла есть левый потомок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else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: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    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тогда вставляем новый узел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   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tree_obj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BinaryTree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new_node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)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    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и спускаем имеющегося потомка на один уровень ниже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   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tree_obj.left_child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E4C3B">
              <w:rPr>
                <w:rFonts w:ascii="Consolas" w:eastAsia="Times New Roman" w:hAnsi="Consolas" w:cs="Consolas"/>
                <w:color w:val="94558D"/>
                <w:sz w:val="20"/>
                <w:szCs w:val="20"/>
              </w:rPr>
              <w:t>self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.left_child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    </w:t>
            </w:r>
            <w:proofErr w:type="spellStart"/>
            <w:r w:rsidRPr="00CE4C3B">
              <w:rPr>
                <w:rFonts w:ascii="Consolas" w:eastAsia="Times New Roman" w:hAnsi="Consolas" w:cs="Consolas"/>
                <w:color w:val="94558D"/>
                <w:sz w:val="20"/>
                <w:szCs w:val="20"/>
              </w:rPr>
              <w:t>self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.left_child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tree_obj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добавить правого потомка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proofErr w:type="spellStart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def</w:t>
            </w:r>
            <w:proofErr w:type="spellEnd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insert_right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CE4C3B">
              <w:rPr>
                <w:rFonts w:ascii="Consolas" w:eastAsia="Times New Roman" w:hAnsi="Consolas" w:cs="Consolas"/>
                <w:color w:val="94558D"/>
                <w:sz w:val="20"/>
                <w:szCs w:val="20"/>
              </w:rPr>
              <w:t>self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new_node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):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если у узла нет правого потомка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if</w:t>
            </w:r>
            <w:proofErr w:type="spellEnd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CE4C3B">
              <w:rPr>
                <w:rFonts w:ascii="Consolas" w:eastAsia="Times New Roman" w:hAnsi="Consolas" w:cs="Consolas"/>
                <w:color w:val="94558D"/>
                <w:sz w:val="20"/>
                <w:szCs w:val="20"/>
              </w:rPr>
              <w:t>self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.right_child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is</w:t>
            </w:r>
            <w:proofErr w:type="spellEnd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None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: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lastRenderedPageBreak/>
              <w:t xml:space="preserve">            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тогда узел просто вставляется в дерево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   # формируется новое поддерево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   </w:t>
            </w:r>
            <w:proofErr w:type="spellStart"/>
            <w:r w:rsidRPr="00CE4C3B">
              <w:rPr>
                <w:rFonts w:ascii="Consolas" w:eastAsia="Times New Roman" w:hAnsi="Consolas" w:cs="Consolas"/>
                <w:color w:val="94558D"/>
                <w:sz w:val="20"/>
                <w:szCs w:val="20"/>
              </w:rPr>
              <w:t>self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.right_child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BinaryTree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new_node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)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если у узла есть правый потомок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else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: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    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тогда вставляем новый узел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   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tree_obj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BinaryTree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new_node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)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    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и спускаем имеющегося потомка на один уровень ниже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   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tree_obj.right_child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E4C3B">
              <w:rPr>
                <w:rFonts w:ascii="Consolas" w:eastAsia="Times New Roman" w:hAnsi="Consolas" w:cs="Consolas"/>
                <w:color w:val="94558D"/>
                <w:sz w:val="20"/>
                <w:szCs w:val="20"/>
              </w:rPr>
              <w:t>self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.right_child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    </w:t>
            </w:r>
            <w:proofErr w:type="spellStart"/>
            <w:r w:rsidRPr="00CE4C3B">
              <w:rPr>
                <w:rFonts w:ascii="Consolas" w:eastAsia="Times New Roman" w:hAnsi="Consolas" w:cs="Consolas"/>
                <w:color w:val="94558D"/>
                <w:sz w:val="20"/>
                <w:szCs w:val="20"/>
              </w:rPr>
              <w:t>self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.right_child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tree_obj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метод доступа к правому потомку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proofErr w:type="spellStart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def</w:t>
            </w:r>
            <w:proofErr w:type="spellEnd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get_right_child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CE4C3B">
              <w:rPr>
                <w:rFonts w:ascii="Consolas" w:eastAsia="Times New Roman" w:hAnsi="Consolas" w:cs="Consolas"/>
                <w:color w:val="94558D"/>
                <w:sz w:val="20"/>
                <w:szCs w:val="20"/>
              </w:rPr>
              <w:t>self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):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return</w:t>
            </w:r>
            <w:proofErr w:type="spellEnd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CE4C3B">
              <w:rPr>
                <w:rFonts w:ascii="Consolas" w:eastAsia="Times New Roman" w:hAnsi="Consolas" w:cs="Consolas"/>
                <w:color w:val="94558D"/>
                <w:sz w:val="20"/>
                <w:szCs w:val="20"/>
              </w:rPr>
              <w:t>self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.right_child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метод доступа к левому потомку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proofErr w:type="spellStart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def</w:t>
            </w:r>
            <w:proofErr w:type="spellEnd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get_left_child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CE4C3B">
              <w:rPr>
                <w:rFonts w:ascii="Consolas" w:eastAsia="Times New Roman" w:hAnsi="Consolas" w:cs="Consolas"/>
                <w:color w:val="94558D"/>
                <w:sz w:val="20"/>
                <w:szCs w:val="20"/>
              </w:rPr>
              <w:t>self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):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return</w:t>
            </w:r>
            <w:proofErr w:type="spellEnd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CE4C3B">
              <w:rPr>
                <w:rFonts w:ascii="Consolas" w:eastAsia="Times New Roman" w:hAnsi="Consolas" w:cs="Consolas"/>
                <w:color w:val="94558D"/>
                <w:sz w:val="20"/>
                <w:szCs w:val="20"/>
              </w:rPr>
              <w:t>self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.left_child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метод доступа к корню</w:t>
            </w:r>
            <w:r w:rsidRPr="00CE4C3B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proofErr w:type="spellStart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get_root_val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CE4C3B">
              <w:rPr>
                <w:rFonts w:ascii="Consolas" w:eastAsia="Times New Roman" w:hAnsi="Consolas" w:cs="Consolas"/>
                <w:color w:val="94558D"/>
                <w:sz w:val="20"/>
                <w:szCs w:val="20"/>
                <w:lang w:val="en-US"/>
              </w:rPr>
              <w:t>self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):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CE4C3B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CE4C3B">
              <w:rPr>
                <w:rFonts w:ascii="Consolas" w:eastAsia="Times New Roman" w:hAnsi="Consolas" w:cs="Consolas"/>
                <w:color w:val="94558D"/>
                <w:sz w:val="20"/>
                <w:szCs w:val="20"/>
                <w:lang w:val="en-US"/>
              </w:rPr>
              <w:t>self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.root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br/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br/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br/>
              <w:t xml:space="preserve">r = 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BinaryTree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CE4C3B">
              <w:rPr>
                <w:rFonts w:ascii="Consolas" w:eastAsia="Times New Roman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br/>
            </w:r>
            <w:r w:rsidRPr="00CE4C3B">
              <w:rPr>
                <w:rFonts w:ascii="Consolas" w:eastAsia="Times New Roman" w:hAnsi="Consolas" w:cs="Consolas"/>
                <w:color w:val="000080"/>
                <w:sz w:val="20"/>
                <w:szCs w:val="20"/>
                <w:lang w:val="en-US"/>
              </w:rPr>
              <w:t>print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r.get_root_val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())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br/>
            </w:r>
            <w:r w:rsidRPr="00CE4C3B">
              <w:rPr>
                <w:rFonts w:ascii="Consolas" w:eastAsia="Times New Roman" w:hAnsi="Consolas" w:cs="Consolas"/>
                <w:color w:val="000080"/>
                <w:sz w:val="20"/>
                <w:szCs w:val="20"/>
                <w:lang w:val="en-US"/>
              </w:rPr>
              <w:t>print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r.get_left_child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())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br/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r.insert_left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CE4C3B">
              <w:rPr>
                <w:rFonts w:ascii="Consolas" w:eastAsia="Times New Roman" w:hAnsi="Consolas" w:cs="Consolas"/>
                <w:color w:val="0000FF"/>
                <w:sz w:val="20"/>
                <w:szCs w:val="20"/>
                <w:lang w:val="en-US"/>
              </w:rPr>
              <w:t>25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br/>
            </w:r>
            <w:r w:rsidRPr="00CE4C3B">
              <w:rPr>
                <w:rFonts w:ascii="Consolas" w:eastAsia="Times New Roman" w:hAnsi="Consolas" w:cs="Consolas"/>
                <w:color w:val="000080"/>
                <w:sz w:val="20"/>
                <w:szCs w:val="20"/>
                <w:lang w:val="en-US"/>
              </w:rPr>
              <w:t>print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r.get_left_child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())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br/>
            </w:r>
            <w:r w:rsidRPr="00CE4C3B">
              <w:rPr>
                <w:rFonts w:ascii="Consolas" w:eastAsia="Times New Roman" w:hAnsi="Consolas" w:cs="Consolas"/>
                <w:color w:val="000080"/>
                <w:sz w:val="20"/>
                <w:szCs w:val="20"/>
                <w:lang w:val="en-US"/>
              </w:rPr>
              <w:t>print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r.get_left_child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().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get_root_val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())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br/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r.insert_right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CE4C3B">
              <w:rPr>
                <w:rFonts w:ascii="Consolas" w:eastAsia="Times New Roman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br/>
            </w:r>
            <w:r w:rsidRPr="00CE4C3B">
              <w:rPr>
                <w:rFonts w:ascii="Consolas" w:eastAsia="Times New Roman" w:hAnsi="Consolas" w:cs="Consolas"/>
                <w:color w:val="000080"/>
                <w:sz w:val="20"/>
                <w:szCs w:val="20"/>
                <w:lang w:val="en-US"/>
              </w:rPr>
              <w:t>print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r.get_right_child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())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br/>
            </w:r>
            <w:r w:rsidRPr="00CE4C3B">
              <w:rPr>
                <w:rFonts w:ascii="Consolas" w:eastAsia="Times New Roman" w:hAnsi="Consolas" w:cs="Consolas"/>
                <w:color w:val="000080"/>
                <w:sz w:val="20"/>
                <w:szCs w:val="20"/>
                <w:lang w:val="en-US"/>
              </w:rPr>
              <w:t>print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r.get_right_child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().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get_root_val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())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br/>
            </w:r>
            <w:r w:rsidRPr="00CE4C3B">
              <w:rPr>
                <w:rFonts w:ascii="Consolas" w:eastAsia="Times New Roman" w:hAnsi="Consolas" w:cs="Consolas"/>
                <w:color w:val="000080"/>
                <w:sz w:val="20"/>
                <w:szCs w:val="20"/>
                <w:lang w:val="en-US"/>
              </w:rPr>
              <w:t>print</w:t>
            </w:r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r.get_right_child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().</w:t>
            </w:r>
            <w:proofErr w:type="spellStart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get_root_val</w:t>
            </w:r>
            <w:proofErr w:type="spellEnd"/>
            <w:r w:rsidRPr="00CE4C3B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())</w:t>
            </w:r>
          </w:p>
        </w:tc>
      </w:tr>
    </w:tbl>
    <w:p w:rsidR="00974DA0" w:rsidRPr="00974DA0" w:rsidRDefault="00974DA0" w:rsidP="00974DA0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sz w:val="26"/>
          <w:szCs w:val="26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A900A8D" wp14:editId="32F1BF74">
                <wp:simplePos x="0" y="0"/>
                <wp:positionH relativeFrom="margin">
                  <wp:align>center</wp:align>
                </wp:positionH>
                <wp:positionV relativeFrom="paragraph">
                  <wp:posOffset>-5526125</wp:posOffset>
                </wp:positionV>
                <wp:extent cx="6660000" cy="9756000"/>
                <wp:effectExtent l="0" t="0" r="26670" b="17145"/>
                <wp:wrapNone/>
                <wp:docPr id="10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40B87" id="Прямоугольник 12" o:spid="_x0000_s1026" style="position:absolute;margin-left:0;margin-top:-435.15pt;width:524.4pt;height:768.2pt;z-index:251725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KwR/AIAABU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Pr="00974DA0">
        <w:rPr>
          <w:rFonts w:ascii="Times New Roman" w:hAnsi="Times New Roman" w:cs="Times New Roman"/>
          <w:sz w:val="26"/>
          <w:szCs w:val="26"/>
        </w:rPr>
        <w:t xml:space="preserve">В приведенном примере мы создали простое дерево с узлом 8 в качестве корня и узлами 4 и 12 в качестве левого и правого потомков, соответственно. Обратите внимание, что левый и правый потомки корня являются сущностями класса </w:t>
      </w:r>
      <w:proofErr w:type="spellStart"/>
      <w:r w:rsidRPr="00974DA0">
        <w:rPr>
          <w:rFonts w:ascii="Times New Roman" w:hAnsi="Times New Roman" w:cs="Times New Roman"/>
          <w:sz w:val="26"/>
          <w:szCs w:val="26"/>
          <w:lang w:val="en-US"/>
        </w:rPr>
        <w:t>BinaryTree</w:t>
      </w:r>
      <w:proofErr w:type="spellEnd"/>
      <w:r w:rsidRPr="00974DA0">
        <w:rPr>
          <w:rFonts w:ascii="Times New Roman" w:hAnsi="Times New Roman" w:cs="Times New Roman"/>
          <w:sz w:val="26"/>
          <w:szCs w:val="26"/>
        </w:rPr>
        <w:t>. Таким образом, мы видим рекурсивное определение дерева. Это позволяет нам работать с любым потомком двоичного дерева, как с самим деревом.</w:t>
      </w:r>
    </w:p>
    <w:p w:rsidR="00F041D3" w:rsidRPr="00F041D3" w:rsidRDefault="00D31A27" w:rsidP="00F041D3">
      <w:pPr>
        <w:pStyle w:val="1"/>
        <w:spacing w:line="360" w:lineRule="auto"/>
      </w:pPr>
      <w:bookmarkStart w:id="6" w:name="_Toc88747528"/>
      <w:r w:rsidRPr="00F041D3">
        <w:rPr>
          <w:caps w:val="0"/>
        </w:rPr>
        <w:t>ЗАЧЕМ НУЖНЫ БИНАРНЫЕ ДЕРЕВЬЯ И ГДЕ ПРИМЕНЯЮТСЯ</w:t>
      </w:r>
      <w:bookmarkEnd w:id="6"/>
    </w:p>
    <w:p w:rsidR="00F041D3" w:rsidRPr="00F041D3" w:rsidRDefault="00F041D3" w:rsidP="00F041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041D3">
        <w:rPr>
          <w:rFonts w:ascii="Times New Roman" w:hAnsi="Times New Roman" w:cs="Times New Roman"/>
          <w:sz w:val="26"/>
          <w:szCs w:val="26"/>
        </w:rPr>
        <w:t xml:space="preserve">Основное назначение двоичных деревьев заключается в повышении эффективности поиска. При поиске выполняются такие операции, как </w:t>
      </w: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722918" wp14:editId="009F5D64">
                <wp:simplePos x="0" y="0"/>
                <wp:positionH relativeFrom="margin">
                  <wp:align>center</wp:align>
                </wp:positionH>
                <wp:positionV relativeFrom="paragraph">
                  <wp:posOffset>-513690</wp:posOffset>
                </wp:positionV>
                <wp:extent cx="6660000" cy="9756000"/>
                <wp:effectExtent l="0" t="0" r="26670" b="17145"/>
                <wp:wrapNone/>
                <wp:docPr id="15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DDA0F" id="Прямоугольник 12" o:spid="_x0000_s1026" style="position:absolute;margin-left:0;margin-top:-40.45pt;width:524.4pt;height:768.2pt;z-index:251727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Pr="00F041D3">
        <w:rPr>
          <w:rFonts w:ascii="Times New Roman" w:hAnsi="Times New Roman" w:cs="Times New Roman"/>
          <w:sz w:val="26"/>
          <w:szCs w:val="26"/>
        </w:rPr>
        <w:t xml:space="preserve">нахождение заданного элемента из набора различных элементов, определение наибольшего или наименьшего элемента в наборе, фиксация факта, что набор содержит заданный элемент. </w:t>
      </w:r>
    </w:p>
    <w:p w:rsidR="00F041D3" w:rsidRPr="00F041D3" w:rsidRDefault="00F041D3" w:rsidP="00F041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041D3">
        <w:rPr>
          <w:rFonts w:ascii="Times New Roman" w:hAnsi="Times New Roman" w:cs="Times New Roman"/>
          <w:sz w:val="26"/>
          <w:szCs w:val="26"/>
        </w:rPr>
        <w:t>На практике двоичные деревья поиска очень удобны во многих приложениях, где входные данные случайны или есть другие причины надеяться на сохранение деревом хорошей формы. </w:t>
      </w:r>
    </w:p>
    <w:p w:rsidR="00F041D3" w:rsidRPr="00F041D3" w:rsidRDefault="00F041D3" w:rsidP="00F041D3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F041D3">
        <w:rPr>
          <w:rFonts w:ascii="Times New Roman" w:eastAsia="Times New Roman" w:hAnsi="Times New Roman" w:cs="Times New Roman"/>
          <w:sz w:val="26"/>
          <w:szCs w:val="26"/>
        </w:rPr>
        <w:t>Что же касается в целом деревьев, то в различных задачах применяются различные </w:t>
      </w:r>
      <w:r w:rsidRPr="00F041D3">
        <w:rPr>
          <w:rFonts w:ascii="Times New Roman" w:eastAsia="Times New Roman" w:hAnsi="Times New Roman" w:cs="Times New Roman"/>
          <w:i/>
          <w:iCs/>
          <w:sz w:val="26"/>
          <w:szCs w:val="26"/>
          <w:bdr w:val="none" w:sz="0" w:space="0" w:color="auto" w:frame="1"/>
        </w:rPr>
        <w:t>виды деревьев</w:t>
      </w:r>
      <w:r w:rsidRPr="00F041D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Pr="00F041D3">
        <w:rPr>
          <w:rFonts w:ascii="Times New Roman" w:eastAsia="Times New Roman" w:hAnsi="Times New Roman" w:cs="Times New Roman"/>
          <w:sz w:val="26"/>
          <w:szCs w:val="26"/>
        </w:rPr>
        <w:t>например,</w:t>
      </w:r>
    </w:p>
    <w:p w:rsidR="00F041D3" w:rsidRPr="00F041D3" w:rsidRDefault="00F041D3" w:rsidP="00F041D3">
      <w:pPr>
        <w:numPr>
          <w:ilvl w:val="0"/>
          <w:numId w:val="33"/>
        </w:numPr>
        <w:shd w:val="clear" w:color="auto" w:fill="FFFFFF"/>
        <w:spacing w:after="0" w:line="360" w:lineRule="auto"/>
        <w:ind w:left="75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F041D3">
        <w:rPr>
          <w:rFonts w:ascii="Times New Roman" w:eastAsia="Times New Roman" w:hAnsi="Times New Roman" w:cs="Times New Roman"/>
          <w:sz w:val="26"/>
          <w:szCs w:val="26"/>
        </w:rPr>
        <w:t xml:space="preserve">при разработке </w:t>
      </w:r>
      <w:proofErr w:type="spellStart"/>
      <w:r w:rsidRPr="00F041D3">
        <w:rPr>
          <w:rFonts w:ascii="Times New Roman" w:eastAsia="Times New Roman" w:hAnsi="Times New Roman" w:cs="Times New Roman"/>
          <w:sz w:val="26"/>
          <w:szCs w:val="26"/>
        </w:rPr>
        <w:t>парсеров</w:t>
      </w:r>
      <w:proofErr w:type="spellEnd"/>
      <w:r w:rsidRPr="00F041D3">
        <w:rPr>
          <w:rFonts w:ascii="Times New Roman" w:eastAsia="Times New Roman" w:hAnsi="Times New Roman" w:cs="Times New Roman"/>
          <w:sz w:val="26"/>
          <w:szCs w:val="26"/>
        </w:rPr>
        <w:t xml:space="preserve"> или трансляторов полезным может оказаться </w:t>
      </w:r>
      <w:r w:rsidRPr="00F041D3">
        <w:rPr>
          <w:rFonts w:ascii="Times New Roman" w:eastAsia="Times New Roman" w:hAnsi="Times New Roman" w:cs="Times New Roman"/>
          <w:i/>
          <w:iCs/>
          <w:sz w:val="26"/>
          <w:szCs w:val="26"/>
          <w:bdr w:val="none" w:sz="0" w:space="0" w:color="auto" w:frame="1"/>
        </w:rPr>
        <w:t>дерево синтаксического разбора</w:t>
      </w:r>
      <w:r w:rsidRPr="00F041D3">
        <w:rPr>
          <w:rFonts w:ascii="Times New Roman" w:eastAsia="Times New Roman" w:hAnsi="Times New Roman" w:cs="Times New Roman"/>
          <w:sz w:val="26"/>
          <w:szCs w:val="26"/>
        </w:rPr>
        <w:t> (</w:t>
      </w:r>
      <w:r w:rsidRPr="00F041D3">
        <w:rPr>
          <w:rFonts w:ascii="Times New Roman" w:eastAsia="Times New Roman" w:hAnsi="Times New Roman" w:cs="Times New Roman"/>
          <w:i/>
          <w:iCs/>
          <w:sz w:val="26"/>
          <w:szCs w:val="26"/>
          <w:bdr w:val="none" w:sz="0" w:space="0" w:color="auto" w:frame="1"/>
        </w:rPr>
        <w:t>синтаксическое дерево</w:t>
      </w:r>
      <w:r w:rsidRPr="00F041D3">
        <w:rPr>
          <w:rFonts w:ascii="Times New Roman" w:eastAsia="Times New Roman" w:hAnsi="Times New Roman" w:cs="Times New Roman"/>
          <w:sz w:val="26"/>
          <w:szCs w:val="26"/>
        </w:rPr>
        <w:t>);</w:t>
      </w:r>
    </w:p>
    <w:p w:rsidR="00F041D3" w:rsidRPr="00F041D3" w:rsidRDefault="00F041D3" w:rsidP="00F041D3">
      <w:pPr>
        <w:numPr>
          <w:ilvl w:val="0"/>
          <w:numId w:val="33"/>
        </w:numPr>
        <w:shd w:val="clear" w:color="auto" w:fill="FFFFFF"/>
        <w:spacing w:after="0" w:line="360" w:lineRule="auto"/>
        <w:ind w:left="75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F041D3">
        <w:rPr>
          <w:rFonts w:ascii="Times New Roman" w:eastAsia="Times New Roman" w:hAnsi="Times New Roman" w:cs="Times New Roman"/>
          <w:sz w:val="26"/>
          <w:szCs w:val="26"/>
        </w:rPr>
        <w:t>при работе со строками удобными могут оказаться </w:t>
      </w:r>
      <w:proofErr w:type="spellStart"/>
      <w:r w:rsidRPr="00F041D3">
        <w:rPr>
          <w:rFonts w:ascii="Times New Roman" w:eastAsia="Times New Roman" w:hAnsi="Times New Roman" w:cs="Times New Roman"/>
          <w:i/>
          <w:iCs/>
          <w:sz w:val="26"/>
          <w:szCs w:val="26"/>
          <w:bdr w:val="none" w:sz="0" w:space="0" w:color="auto" w:frame="1"/>
        </w:rPr>
        <w:t>суффиксные</w:t>
      </w:r>
      <w:proofErr w:type="spellEnd"/>
      <w:r w:rsidRPr="00F041D3">
        <w:rPr>
          <w:rFonts w:ascii="Times New Roman" w:eastAsia="Times New Roman" w:hAnsi="Times New Roman" w:cs="Times New Roman"/>
          <w:i/>
          <w:iCs/>
          <w:sz w:val="26"/>
          <w:szCs w:val="26"/>
          <w:bdr w:val="none" w:sz="0" w:space="0" w:color="auto" w:frame="1"/>
        </w:rPr>
        <w:t xml:space="preserve"> деревья</w:t>
      </w:r>
      <w:r w:rsidRPr="00F041D3">
        <w:rPr>
          <w:rFonts w:ascii="Times New Roman" w:eastAsia="Times New Roman" w:hAnsi="Times New Roman" w:cs="Times New Roman"/>
          <w:sz w:val="26"/>
          <w:szCs w:val="26"/>
        </w:rPr>
        <w:t>;</w:t>
      </w:r>
    </w:p>
    <w:p w:rsidR="00F041D3" w:rsidRPr="00F041D3" w:rsidRDefault="00F041D3" w:rsidP="00F041D3">
      <w:pPr>
        <w:numPr>
          <w:ilvl w:val="0"/>
          <w:numId w:val="33"/>
        </w:numPr>
        <w:shd w:val="clear" w:color="auto" w:fill="FFFFFF"/>
        <w:spacing w:after="0" w:line="360" w:lineRule="auto"/>
        <w:ind w:left="75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F041D3">
        <w:rPr>
          <w:rFonts w:ascii="Times New Roman" w:eastAsia="Times New Roman" w:hAnsi="Times New Roman" w:cs="Times New Roman"/>
          <w:sz w:val="26"/>
          <w:szCs w:val="26"/>
        </w:rPr>
        <w:t>при разработке оптимальных алгоритмов на графах полезным может оказаться структура данных в виде </w:t>
      </w:r>
      <w:r w:rsidRPr="00F041D3">
        <w:rPr>
          <w:rFonts w:ascii="Times New Roman" w:eastAsia="Times New Roman" w:hAnsi="Times New Roman" w:cs="Times New Roman"/>
          <w:i/>
          <w:iCs/>
          <w:sz w:val="26"/>
          <w:szCs w:val="26"/>
          <w:bdr w:val="none" w:sz="0" w:space="0" w:color="auto" w:frame="1"/>
        </w:rPr>
        <w:t>кучи</w:t>
      </w:r>
      <w:r w:rsidRPr="00F041D3">
        <w:rPr>
          <w:rFonts w:ascii="Times New Roman" w:eastAsia="Times New Roman" w:hAnsi="Times New Roman" w:cs="Times New Roman"/>
          <w:sz w:val="26"/>
          <w:szCs w:val="26"/>
        </w:rPr>
        <w:t>;</w:t>
      </w:r>
    </w:p>
    <w:p w:rsidR="00F041D3" w:rsidRPr="00F041D3" w:rsidRDefault="00F041D3" w:rsidP="00F041D3">
      <w:pPr>
        <w:numPr>
          <w:ilvl w:val="0"/>
          <w:numId w:val="33"/>
        </w:numPr>
        <w:shd w:val="clear" w:color="auto" w:fill="FFFFFF"/>
        <w:spacing w:after="0" w:line="360" w:lineRule="auto"/>
        <w:ind w:left="75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F041D3">
        <w:rPr>
          <w:rFonts w:ascii="Times New Roman" w:eastAsia="Times New Roman" w:hAnsi="Times New Roman" w:cs="Times New Roman"/>
          <w:i/>
          <w:iCs/>
          <w:sz w:val="26"/>
          <w:szCs w:val="26"/>
          <w:bdr w:val="none" w:sz="0" w:space="0" w:color="auto" w:frame="1"/>
        </w:rPr>
        <w:t>двоичные деревья поиска</w:t>
      </w:r>
      <w:r w:rsidRPr="00F041D3">
        <w:rPr>
          <w:rFonts w:ascii="Times New Roman" w:eastAsia="Times New Roman" w:hAnsi="Times New Roman" w:cs="Times New Roman"/>
          <w:sz w:val="26"/>
          <w:szCs w:val="26"/>
        </w:rPr>
        <w:t> используются при реализациях словаря, они являются достаточно простым и распространенным видом деревьев, поэтому их мы рассмотрим более подробно;</w:t>
      </w:r>
    </w:p>
    <w:p w:rsidR="00F041D3" w:rsidRPr="00F041D3" w:rsidRDefault="00F041D3" w:rsidP="00F041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041D3">
        <w:rPr>
          <w:rFonts w:ascii="Times New Roman" w:hAnsi="Times New Roman" w:cs="Times New Roman"/>
          <w:sz w:val="26"/>
          <w:szCs w:val="26"/>
        </w:rPr>
        <w:t xml:space="preserve">В большинстве реляционных СУБД в качестве структуры данных для индексов (та или иная их реализация) используются именно деревья. </w:t>
      </w:r>
    </w:p>
    <w:p w:rsidR="00EE67DB" w:rsidRPr="00F041D3" w:rsidRDefault="00F041D3" w:rsidP="00F041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041D3">
        <w:rPr>
          <w:rFonts w:ascii="Times New Roman" w:hAnsi="Times New Roman" w:cs="Times New Roman"/>
          <w:sz w:val="26"/>
          <w:szCs w:val="26"/>
        </w:rPr>
        <w:t>Сами по себе деревья бесполезны, если мы не выполняем с ними определенные операции. К таким операциям обычно относят: поиск элемента, поиск минимального (максимального) элемента, вставка, удаление.</w:t>
      </w:r>
    </w:p>
    <w:p w:rsidR="00A0213B" w:rsidRPr="00A0213B" w:rsidRDefault="00D31A27" w:rsidP="00A0213B">
      <w:pPr>
        <w:pStyle w:val="1"/>
        <w:spacing w:line="360" w:lineRule="auto"/>
      </w:pPr>
      <w:bookmarkStart w:id="7" w:name="_Toc88747529"/>
      <w:r w:rsidRPr="00A0213B">
        <w:rPr>
          <w:caps w:val="0"/>
        </w:rPr>
        <w:t>ЭФФЕКТИВНОСТЬ</w:t>
      </w:r>
      <w:bookmarkEnd w:id="7"/>
    </w:p>
    <w:p w:rsidR="00A0213B" w:rsidRPr="000C27EC" w:rsidRDefault="00A0213B" w:rsidP="00A0213B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0C27EC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58C7C7B9" wp14:editId="0345EC5D">
            <wp:extent cx="4636389" cy="1236370"/>
            <wp:effectExtent l="0" t="0" r="0" b="1905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499" cy="123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3B" w:rsidRPr="00A0213B" w:rsidRDefault="00DD581E" w:rsidP="00A0213B">
      <w:pPr>
        <w:pStyle w:val="1"/>
        <w:spacing w:line="360" w:lineRule="auto"/>
        <w:rPr>
          <w:rFonts w:ascii="Calibri" w:hAnsi="Calibri" w:cs="Calibri"/>
        </w:rPr>
      </w:pPr>
      <w:bookmarkStart w:id="8" w:name="_Toc88747530"/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F21AD96" wp14:editId="2A0D37AC">
                <wp:simplePos x="0" y="0"/>
                <wp:positionH relativeFrom="margin">
                  <wp:posOffset>-490118</wp:posOffset>
                </wp:positionH>
                <wp:positionV relativeFrom="paragraph">
                  <wp:posOffset>-547294</wp:posOffset>
                </wp:positionV>
                <wp:extent cx="6660000" cy="9756000"/>
                <wp:effectExtent l="0" t="0" r="26670" b="17145"/>
                <wp:wrapNone/>
                <wp:docPr id="7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966F4" id="Прямоугольник 12" o:spid="_x0000_s1026" style="position:absolute;margin-left:-38.6pt;margin-top:-43.1pt;width:524.4pt;height:768.2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D31A27" w:rsidRPr="00A0213B">
        <w:rPr>
          <w:caps w:val="0"/>
        </w:rPr>
        <w:t>ПРИМЕНЕНИЕ БИНАРНОГО ДЕРЕВА ДЛЯ РЕАЛИЗАЦИИ АЛГОРИТМА КОДИРОВАНИЯ ПО ХАФФМАНУ</w:t>
      </w:r>
      <w:bookmarkEnd w:id="8"/>
    </w:p>
    <w:p w:rsidR="00A0213B" w:rsidRPr="00A0213B" w:rsidRDefault="00A0213B" w:rsidP="00A021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0213B">
        <w:rPr>
          <w:rFonts w:ascii="Times New Roman" w:hAnsi="Times New Roman" w:cs="Times New Roman"/>
          <w:sz w:val="26"/>
          <w:szCs w:val="26"/>
        </w:rPr>
        <w:t xml:space="preserve">В основе идеи кодировании Хаффмана – подсчет частоты появления символа в последовательности. Символ, который встречается чаще всего, получает новый, очень маленький код. Наиболее редки символ, напротив, получает очень длинный код. </w:t>
      </w:r>
    </w:p>
    <w:p w:rsidR="00A0213B" w:rsidRPr="00A0213B" w:rsidRDefault="00A0213B" w:rsidP="00A021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0213B">
        <w:rPr>
          <w:rFonts w:ascii="Times New Roman" w:hAnsi="Times New Roman" w:cs="Times New Roman"/>
          <w:sz w:val="26"/>
          <w:szCs w:val="26"/>
        </w:rPr>
        <w:t>В следующем примере символ будет иметь длину 8 бит.</w:t>
      </w:r>
    </w:p>
    <w:p w:rsidR="00A0213B" w:rsidRPr="00A0213B" w:rsidRDefault="00A0213B" w:rsidP="00A021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0213B">
        <w:rPr>
          <w:rFonts w:ascii="Times New Roman" w:hAnsi="Times New Roman" w:cs="Times New Roman"/>
          <w:sz w:val="26"/>
          <w:szCs w:val="26"/>
        </w:rPr>
        <w:t>Рассмотрим применение алгоритма Хаффмана. Допустим, у нас есть строка «</w:t>
      </w:r>
      <w:proofErr w:type="spellStart"/>
      <w:r w:rsidRPr="00A0213B">
        <w:rPr>
          <w:rFonts w:ascii="Times New Roman" w:hAnsi="Times New Roman" w:cs="Times New Roman"/>
          <w:sz w:val="26"/>
          <w:szCs w:val="26"/>
        </w:rPr>
        <w:t>beep</w:t>
      </w:r>
      <w:proofErr w:type="spellEnd"/>
      <w:r w:rsidRPr="00A02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213B">
        <w:rPr>
          <w:rFonts w:ascii="Times New Roman" w:hAnsi="Times New Roman" w:cs="Times New Roman"/>
          <w:sz w:val="26"/>
          <w:szCs w:val="26"/>
        </w:rPr>
        <w:t>boop</w:t>
      </w:r>
      <w:proofErr w:type="spellEnd"/>
      <w:r w:rsidRPr="00A02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213B">
        <w:rPr>
          <w:rFonts w:ascii="Times New Roman" w:hAnsi="Times New Roman" w:cs="Times New Roman"/>
          <w:sz w:val="26"/>
          <w:szCs w:val="26"/>
        </w:rPr>
        <w:t>beer</w:t>
      </w:r>
      <w:proofErr w:type="spellEnd"/>
      <w:r w:rsidRPr="00A0213B">
        <w:rPr>
          <w:rFonts w:ascii="Times New Roman" w:hAnsi="Times New Roman" w:cs="Times New Roman"/>
          <w:sz w:val="26"/>
          <w:szCs w:val="26"/>
        </w:rPr>
        <w:t>!», для которой на каждый знак тратится по одному байту. Это означает, что вся строка занимает 15*8 = 120 бит памяти. После кодирования – 40 бит.</w:t>
      </w:r>
    </w:p>
    <w:p w:rsidR="00A0213B" w:rsidRPr="00A0213B" w:rsidRDefault="00A0213B" w:rsidP="00A021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0213B">
        <w:rPr>
          <w:rFonts w:ascii="Times New Roman" w:hAnsi="Times New Roman" w:cs="Times New Roman"/>
          <w:sz w:val="26"/>
          <w:szCs w:val="26"/>
        </w:rPr>
        <w:t xml:space="preserve">Чтобы получить код для каждого символа, нужно построить бинарное дерево, где каждый лист будет содержать символ. Символы с меньшей частотой будут дальше от корня, чем символы с большей. </w:t>
      </w:r>
    </w:p>
    <w:p w:rsidR="00A0213B" w:rsidRPr="00A0213B" w:rsidRDefault="00A0213B" w:rsidP="00A021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0213B">
        <w:rPr>
          <w:rFonts w:ascii="Times New Roman" w:hAnsi="Times New Roman" w:cs="Times New Roman"/>
          <w:sz w:val="26"/>
          <w:szCs w:val="26"/>
        </w:rPr>
        <w:t>Посчитаем частоты всех символов.</w:t>
      </w:r>
    </w:p>
    <w:p w:rsidR="00A0213B" w:rsidRPr="000C27EC" w:rsidRDefault="00A0213B" w:rsidP="00A0213B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0C27EC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2C896256" wp14:editId="2D8E39B7">
            <wp:extent cx="3904445" cy="2984601"/>
            <wp:effectExtent l="0" t="0" r="127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4547" cy="302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3B" w:rsidRPr="00A0213B" w:rsidRDefault="00DD581E" w:rsidP="00A021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58372AA" wp14:editId="2ED2D114">
                <wp:simplePos x="0" y="0"/>
                <wp:positionH relativeFrom="margin">
                  <wp:align>center</wp:align>
                </wp:positionH>
                <wp:positionV relativeFrom="paragraph">
                  <wp:posOffset>-520192</wp:posOffset>
                </wp:positionV>
                <wp:extent cx="6660000" cy="9756000"/>
                <wp:effectExtent l="0" t="0" r="26670" b="17145"/>
                <wp:wrapNone/>
                <wp:docPr id="72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B41B0" id="Прямоугольник 12" o:spid="_x0000_s1026" style="position:absolute;margin-left:0;margin-top:-40.95pt;width:524.4pt;height:768.2pt;z-index:251731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A0213B" w:rsidRPr="00A0213B">
        <w:rPr>
          <w:rFonts w:ascii="Times New Roman" w:hAnsi="Times New Roman" w:cs="Times New Roman"/>
          <w:sz w:val="26"/>
          <w:szCs w:val="26"/>
        </w:rPr>
        <w:t>После вычисления частот создадим узлы бинарного дерева для каждого символа и добавим их в очередь, используя частоту в качестве приоритета. В начале очереди окажутся символы с наименьшей частотой, с наибольшей – в конце.</w:t>
      </w:r>
    </w:p>
    <w:p w:rsidR="00A0213B" w:rsidRPr="000C27EC" w:rsidRDefault="00A0213B" w:rsidP="00A0213B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0C27EC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4448DC00" wp14:editId="3A2CC085">
            <wp:extent cx="5753456" cy="1537590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8673" cy="155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3B" w:rsidRPr="00A0213B" w:rsidRDefault="00A0213B" w:rsidP="00A0213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0213B">
        <w:rPr>
          <w:rFonts w:ascii="Times New Roman" w:hAnsi="Times New Roman" w:cs="Times New Roman"/>
          <w:sz w:val="26"/>
          <w:szCs w:val="26"/>
        </w:rPr>
        <w:t>Берем из очереди два элемента с наименьшими частотами и связываем их, создавая новый узел дерева. В нем они оба будут потомками, а приоритет нового узла будет равен сумме их приоритетов. Добавим получившийся узел обратно в очередь.</w:t>
      </w:r>
    </w:p>
    <w:p w:rsidR="00A0213B" w:rsidRPr="00A0213B" w:rsidRDefault="00A0213B" w:rsidP="00A0213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0213B">
        <w:rPr>
          <w:rFonts w:ascii="Times New Roman" w:hAnsi="Times New Roman" w:cs="Times New Roman"/>
          <w:sz w:val="26"/>
          <w:szCs w:val="26"/>
        </w:rPr>
        <w:t>Повторим те же шаги необходимое количество раз.</w:t>
      </w:r>
    </w:p>
    <w:p w:rsidR="00A0213B" w:rsidRPr="000C27EC" w:rsidRDefault="00A0213B" w:rsidP="00A0213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0C27EC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61E283F5" wp14:editId="49ED3F72">
            <wp:extent cx="5603635" cy="247253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095" cy="25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3B" w:rsidRPr="000C27EC" w:rsidRDefault="00A0213B" w:rsidP="00A0213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0C27EC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2DA7D268" wp14:editId="1A3F9907">
            <wp:extent cx="5027689" cy="2311603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7689" cy="231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3B" w:rsidRPr="000C27EC" w:rsidRDefault="00DD581E" w:rsidP="00A0213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D4E4762" wp14:editId="3F15812C">
                <wp:simplePos x="0" y="0"/>
                <wp:positionH relativeFrom="margin">
                  <wp:align>center</wp:align>
                </wp:positionH>
                <wp:positionV relativeFrom="paragraph">
                  <wp:posOffset>-512064</wp:posOffset>
                </wp:positionV>
                <wp:extent cx="6660000" cy="9756000"/>
                <wp:effectExtent l="0" t="0" r="26670" b="17145"/>
                <wp:wrapNone/>
                <wp:docPr id="7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1C58F" id="Прямоугольник 12" o:spid="_x0000_s1026" style="position:absolute;margin-left:0;margin-top:-40.3pt;width:524.4pt;height:768.2pt;z-index:2517340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DbT/AIAABU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A0213B" w:rsidRPr="000C27EC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14DE72B1" wp14:editId="34E2BF47">
            <wp:extent cx="5681723" cy="3065068"/>
            <wp:effectExtent l="0" t="0" r="0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1723" cy="30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3B" w:rsidRPr="000C27EC" w:rsidRDefault="00A0213B" w:rsidP="00A0213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A0213B" w:rsidRPr="00A0213B" w:rsidRDefault="00A0213B" w:rsidP="00A0213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0213B">
        <w:rPr>
          <w:rFonts w:ascii="Times New Roman" w:hAnsi="Times New Roman" w:cs="Times New Roman"/>
          <w:sz w:val="26"/>
          <w:szCs w:val="26"/>
        </w:rPr>
        <w:t>В конце свяжем два последних элемента и получится итоговое дерево.</w:t>
      </w:r>
    </w:p>
    <w:p w:rsidR="00A0213B" w:rsidRPr="000C27EC" w:rsidRDefault="00A0213B" w:rsidP="00A0213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0C27EC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79D0CB80" wp14:editId="5A1BDCFE">
            <wp:extent cx="5954573" cy="2427686"/>
            <wp:effectExtent l="0" t="0" r="825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9991" cy="245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3B" w:rsidRPr="000C27EC" w:rsidRDefault="00A0213B" w:rsidP="00A0213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A0213B" w:rsidRPr="00A0213B" w:rsidRDefault="00A0213B" w:rsidP="00A0213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0213B">
        <w:rPr>
          <w:rFonts w:ascii="Times New Roman" w:hAnsi="Times New Roman" w:cs="Times New Roman"/>
          <w:sz w:val="26"/>
          <w:szCs w:val="26"/>
        </w:rPr>
        <w:t>Чтобы получить код для каждого символа, надо просто пройтись по дереву и для каждого перехода добавлять 0, если мы идем влево, и 1 – если направо.</w:t>
      </w:r>
    </w:p>
    <w:p w:rsidR="00A0213B" w:rsidRPr="00A0213B" w:rsidRDefault="00A0213B" w:rsidP="00A0213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0213B">
        <w:rPr>
          <w:rFonts w:ascii="Times New Roman" w:hAnsi="Times New Roman" w:cs="Times New Roman"/>
          <w:sz w:val="26"/>
          <w:szCs w:val="26"/>
        </w:rPr>
        <w:t>Получим следующие коды для символов:</w:t>
      </w:r>
    </w:p>
    <w:p w:rsidR="00A0213B" w:rsidRPr="000C27EC" w:rsidRDefault="00A0213B" w:rsidP="00A0213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0C27EC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79F9E0E6" wp14:editId="0235D597">
            <wp:extent cx="2545689" cy="1914005"/>
            <wp:effectExtent l="0" t="0" r="762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8466" cy="197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3B" w:rsidRPr="00A0213B" w:rsidRDefault="00DD581E" w:rsidP="00A021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D09AF30" wp14:editId="57929BF4">
                <wp:simplePos x="0" y="0"/>
                <wp:positionH relativeFrom="margin">
                  <wp:posOffset>-468173</wp:posOffset>
                </wp:positionH>
                <wp:positionV relativeFrom="paragraph">
                  <wp:posOffset>-475488</wp:posOffset>
                </wp:positionV>
                <wp:extent cx="6660000" cy="9756000"/>
                <wp:effectExtent l="0" t="0" r="26670" b="17145"/>
                <wp:wrapNone/>
                <wp:docPr id="74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EDBFA" id="Прямоугольник 12" o:spid="_x0000_s1026" style="position:absolute;margin-left:-36.85pt;margin-top:-37.45pt;width:524.4pt;height:768.2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A0213B" w:rsidRPr="00A0213B">
        <w:rPr>
          <w:rFonts w:ascii="Times New Roman" w:hAnsi="Times New Roman" w:cs="Times New Roman"/>
          <w:sz w:val="26"/>
          <w:szCs w:val="26"/>
        </w:rPr>
        <w:t xml:space="preserve">На практике при реализации данного алгоритма сразу после создания дерева строится таблица Хаффмана. Она содержит каждый символ и его код, потому что это делает кодирование более эффективным (по сути, это односвязный список). </w:t>
      </w:r>
    </w:p>
    <w:p w:rsidR="00A0213B" w:rsidRPr="00A0213B" w:rsidRDefault="00A0213B" w:rsidP="00A021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0213B">
        <w:rPr>
          <w:rFonts w:ascii="Times New Roman" w:hAnsi="Times New Roman" w:cs="Times New Roman"/>
          <w:sz w:val="26"/>
          <w:szCs w:val="26"/>
        </w:rPr>
        <w:t>Входная строка: «</w:t>
      </w:r>
      <w:proofErr w:type="spellStart"/>
      <w:r w:rsidRPr="00A0213B">
        <w:rPr>
          <w:rFonts w:ascii="Times New Roman" w:hAnsi="Times New Roman" w:cs="Times New Roman"/>
          <w:sz w:val="26"/>
          <w:szCs w:val="26"/>
        </w:rPr>
        <w:t>beep</w:t>
      </w:r>
      <w:proofErr w:type="spellEnd"/>
      <w:r w:rsidRPr="00A02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213B">
        <w:rPr>
          <w:rFonts w:ascii="Times New Roman" w:hAnsi="Times New Roman" w:cs="Times New Roman"/>
          <w:sz w:val="26"/>
          <w:szCs w:val="26"/>
        </w:rPr>
        <w:t>boop</w:t>
      </w:r>
      <w:proofErr w:type="spellEnd"/>
      <w:r w:rsidRPr="00A02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213B">
        <w:rPr>
          <w:rFonts w:ascii="Times New Roman" w:hAnsi="Times New Roman" w:cs="Times New Roman"/>
          <w:sz w:val="26"/>
          <w:szCs w:val="26"/>
        </w:rPr>
        <w:t>beer</w:t>
      </w:r>
      <w:proofErr w:type="spellEnd"/>
      <w:r w:rsidRPr="00A0213B">
        <w:rPr>
          <w:rFonts w:ascii="Times New Roman" w:hAnsi="Times New Roman" w:cs="Times New Roman"/>
          <w:sz w:val="26"/>
          <w:szCs w:val="26"/>
        </w:rPr>
        <w:t>!»</w:t>
      </w:r>
    </w:p>
    <w:p w:rsidR="00A0213B" w:rsidRPr="00A0213B" w:rsidRDefault="00A0213B" w:rsidP="00A021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0213B">
        <w:rPr>
          <w:rFonts w:ascii="Times New Roman" w:hAnsi="Times New Roman" w:cs="Times New Roman"/>
          <w:sz w:val="26"/>
          <w:szCs w:val="26"/>
        </w:rPr>
        <w:t>Входная строка в бинарном виде: «0110 0010 0110 0101 0110 0101 0111 0000 0010 0000 0110 0010 0110 1111 0110 1111 0111 0000 0010 0000 0110 0010 0110 0101 0110 0101 0111 0010 0010 000»</w:t>
      </w:r>
    </w:p>
    <w:p w:rsidR="00A0213B" w:rsidRPr="00A0213B" w:rsidRDefault="00A0213B" w:rsidP="00A021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0213B">
        <w:rPr>
          <w:rFonts w:ascii="Times New Roman" w:hAnsi="Times New Roman" w:cs="Times New Roman"/>
          <w:sz w:val="26"/>
          <w:szCs w:val="26"/>
        </w:rPr>
        <w:t>Закодированная строка: «0011 1110 1011 0001 0010 1010 1100 1111 1000 1001»</w:t>
      </w:r>
    </w:p>
    <w:p w:rsidR="00A0213B" w:rsidRPr="00A0213B" w:rsidRDefault="00A0213B" w:rsidP="00A021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0213B">
        <w:rPr>
          <w:rFonts w:ascii="Times New Roman" w:hAnsi="Times New Roman" w:cs="Times New Roman"/>
          <w:sz w:val="26"/>
          <w:szCs w:val="26"/>
        </w:rPr>
        <w:t>Как видим, ASCII-версия строки и закодированная версия существенно различаются.</w:t>
      </w:r>
    </w:p>
    <w:p w:rsidR="00A0213B" w:rsidRPr="00F00C33" w:rsidRDefault="00A0213B" w:rsidP="00A021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213B">
        <w:rPr>
          <w:rFonts w:ascii="Times New Roman" w:hAnsi="Times New Roman" w:cs="Times New Roman"/>
          <w:sz w:val="26"/>
          <w:szCs w:val="26"/>
        </w:rPr>
        <w:t>Рассмотрим варианты программной реализации алгоритма Хаффмана.</w:t>
      </w:r>
    </w:p>
    <w:p w:rsidR="00A0213B" w:rsidRPr="00A2559B" w:rsidRDefault="00A0213B" w:rsidP="00A021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2559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2. </w:t>
      </w:r>
      <w:r w:rsidRPr="00A2559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A2559B">
        <w:rPr>
          <w:rFonts w:ascii="Times New Roman" w:hAnsi="Times New Roman" w:cs="Times New Roman"/>
          <w:b/>
          <w:bCs/>
          <w:sz w:val="28"/>
          <w:szCs w:val="28"/>
          <w:u w:val="single"/>
        </w:rPr>
        <w:t>_2.</w:t>
      </w:r>
      <w:proofErr w:type="spellStart"/>
      <w:r w:rsidRPr="00A2559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213B" w:rsidRPr="000C27EC" w:rsidTr="00CE5731">
        <w:tc>
          <w:tcPr>
            <w:tcW w:w="10456" w:type="dxa"/>
          </w:tcPr>
          <w:p w:rsidR="00A0213B" w:rsidRPr="000E10A3" w:rsidRDefault="00A0213B" w:rsidP="00CE57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  <w:lang w:val="en-US"/>
              </w:rPr>
              <w:t>"""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Хаффман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через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коллекции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  <w:lang w:val="en-US"/>
              </w:rPr>
              <w:t>"""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  <w:lang w:val="en-US"/>
              </w:rPr>
              <w:br/>
            </w:r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 xml:space="preserve">from 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collections 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 xml:space="preserve">import 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Counter,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deque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br/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br/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br/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def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haffman_tree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(s):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  <w:lang w:val="en-US"/>
              </w:rPr>
              <w:t xml:space="preserve"># 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Считаем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уникальные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  <w:lang w:val="en-US"/>
              </w:rPr>
              <w:t xml:space="preserve"> 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символы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  <w:lang w:val="en-US"/>
              </w:rPr>
              <w:t>.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  <w:lang w:val="en-US"/>
              </w:rPr>
              <w:br/>
              <w:t xml:space="preserve">    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 xml:space="preserve"># </w:t>
            </w:r>
            <w:proofErr w:type="spellStart"/>
            <w:proofErr w:type="gramStart"/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Counter</w:t>
            </w:r>
            <w:proofErr w:type="spellEnd"/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(</w:t>
            </w:r>
            <w:proofErr w:type="gramEnd"/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{'e': 4, 'b': 3, 'p': 2, ' ': 2, 'o': 2, 'r': 1, '!': 1})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count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Counter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(s)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Сортируем по возрастанию количества повторений.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# </w:t>
            </w:r>
            <w:proofErr w:type="spellStart"/>
            <w:proofErr w:type="gramStart"/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deque</w:t>
            </w:r>
            <w:proofErr w:type="spellEnd"/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(</w:t>
            </w:r>
            <w:proofErr w:type="gramEnd"/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[('r', 1), ('!', 1), ('p', 2), (' ', 2), ('o', 2), ('b', 3), ('e', 4)])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# </w:t>
            </w:r>
            <w:proofErr w:type="spellStart"/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deque</w:t>
            </w:r>
            <w:proofErr w:type="spellEnd"/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([({0: 'r', 1: '!'}, 2), ('p', 2), (' ', 2), ('o', 2), ('b', 3), ('e', 4)])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sorted_elements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deque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80"/>
                <w:sz w:val="20"/>
                <w:szCs w:val="20"/>
              </w:rPr>
              <w:t>sorted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count.items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(), </w:t>
            </w:r>
            <w:proofErr w:type="spellStart"/>
            <w:r w:rsidRPr="000E10A3">
              <w:rPr>
                <w:rFonts w:ascii="Consolas" w:eastAsia="Times New Roman" w:hAnsi="Consolas" w:cs="Consolas"/>
                <w:color w:val="660099"/>
                <w:sz w:val="20"/>
                <w:szCs w:val="20"/>
              </w:rPr>
              <w:t>key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=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lambda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item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item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[</w:t>
            </w:r>
            <w:r w:rsidRPr="000E10A3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1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]))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Проверка, если строка состоит из одного повторяющего символа.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if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80"/>
                <w:sz w:val="20"/>
                <w:szCs w:val="20"/>
              </w:rPr>
              <w:t>len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sorted_elements</w:t>
            </w:r>
            <w:proofErr w:type="spellEnd"/>
            <w:proofErr w:type="gram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) !</w:t>
            </w:r>
            <w:proofErr w:type="gram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= </w:t>
            </w:r>
            <w:r w:rsidRPr="000E10A3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1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: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Цикл для построения дерева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while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80"/>
                <w:sz w:val="20"/>
                <w:szCs w:val="20"/>
              </w:rPr>
              <w:t>len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sorted_elements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) &gt; </w:t>
            </w:r>
            <w:r w:rsidRPr="000E10A3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1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: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    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далее цикл объединяет два крайних левых элемента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   # Вес объединенного элемента (накопленная частота)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   # веса - 2, 4, 4, 7, 8, 15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  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weight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sorted_elements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[</w:t>
            </w:r>
            <w:r w:rsidRPr="000E10A3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0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][</w:t>
            </w:r>
            <w:r w:rsidRPr="000E10A3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1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] +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sorted_elements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[</w:t>
            </w:r>
            <w:r w:rsidRPr="000E10A3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1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][</w:t>
            </w:r>
            <w:r w:rsidRPr="000E10A3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1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]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    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Словарь из 2 крайних левых элементов, попутно вырезаем их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   # из "</w:t>
            </w:r>
            <w:proofErr w:type="spellStart"/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sorted_elements</w:t>
            </w:r>
            <w:proofErr w:type="spellEnd"/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" (из очереди).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   # </w:t>
            </w:r>
            <w:proofErr w:type="spellStart"/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comb</w:t>
            </w:r>
            <w:proofErr w:type="spellEnd"/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 xml:space="preserve"> - объединенный элемент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   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'''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  <w:t xml:space="preserve">         </w:t>
            </w:r>
            <w:proofErr w:type="gramStart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 xml:space="preserve">   {</w:t>
            </w:r>
            <w:proofErr w:type="gramEnd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0: 'r', 1: '!</w:t>
            </w:r>
            <w:proofErr w:type="gramStart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'}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  <w:t xml:space="preserve">   </w:t>
            </w:r>
            <w:proofErr w:type="gramEnd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 xml:space="preserve">         {0: {0: 'r', 1: '!'}, 1: 'p</w:t>
            </w:r>
            <w:proofErr w:type="gramStart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'}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  <w:t xml:space="preserve">   </w:t>
            </w:r>
            <w:proofErr w:type="gramEnd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 xml:space="preserve">         {0: ' ', 1: 'o'}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  <w:t xml:space="preserve">            {0: 'b', 1: {0: ' ', 1: 'o'}}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</w:r>
            <w:r w:rsidR="00DD581E" w:rsidRPr="000029FA">
              <w:rPr>
                <w:noProof/>
                <w:color w:val="FF0000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597840F7" wp14:editId="7561279B">
                      <wp:simplePos x="0" y="0"/>
                      <wp:positionH relativeFrom="margin">
                        <wp:posOffset>-547675</wp:posOffset>
                      </wp:positionH>
                      <wp:positionV relativeFrom="paragraph">
                        <wp:posOffset>-517779</wp:posOffset>
                      </wp:positionV>
                      <wp:extent cx="6660000" cy="9756000"/>
                      <wp:effectExtent l="0" t="0" r="26670" b="17145"/>
                      <wp:wrapNone/>
                      <wp:docPr id="75" name="Прямоугольник 12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0000" cy="9756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02B6FF" id="Прямоугольник 12" o:spid="_x0000_s1026" style="position:absolute;margin-left:-43.1pt;margin-top:-40.75pt;width:524.4pt;height:768.2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" filled="f" strokecolor="#2f5496 [2404]" strokeweight="1pt">
                      <w10:wrap anchorx="margin"/>
                    </v:rect>
                  </w:pict>
                </mc:Fallback>
              </mc:AlternateConten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 xml:space="preserve">            {0: {0: {0: 'r', 1: '!'}, 1: 'p'}, 1: 'e</w:t>
            </w:r>
            <w:proofErr w:type="gramStart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'}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  <w:t xml:space="preserve">   </w:t>
            </w:r>
            <w:proofErr w:type="gramEnd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 xml:space="preserve">         {0: {0: 'b', 1: {0: ' ', 1: 'o'}}, 1: {0: {0: {0: 'r', 1: '!'}, 1: 'p'}, 1: 'e'</w:t>
            </w:r>
            <w:proofErr w:type="gramStart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}}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  <w:t xml:space="preserve">   </w:t>
            </w:r>
            <w:proofErr w:type="gramEnd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 xml:space="preserve">         '''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  <w:t xml:space="preserve">           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comb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= {</w:t>
            </w:r>
            <w:r w:rsidRPr="000E10A3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0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sorted_elements.popleft</w:t>
            </w:r>
            <w:proofErr w:type="spellEnd"/>
            <w:proofErr w:type="gram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()[</w:t>
            </w:r>
            <w:proofErr w:type="gramEnd"/>
            <w:r w:rsidRPr="000E10A3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0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],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            </w:t>
            </w:r>
            <w:r w:rsidRPr="000E10A3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1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sorted_elements.popleft</w:t>
            </w:r>
            <w:proofErr w:type="spellEnd"/>
            <w:proofErr w:type="gram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()[</w:t>
            </w:r>
            <w:proofErr w:type="gramEnd"/>
            <w:r w:rsidRPr="000E10A3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0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]}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    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Ищем место для ставки объединенного элемента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  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for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i, _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count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in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80"/>
                <w:sz w:val="20"/>
                <w:szCs w:val="20"/>
              </w:rPr>
              <w:t>enumerate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sorted_elements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):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if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weight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&gt; _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count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[</w:t>
            </w:r>
            <w:r w:rsidRPr="000E10A3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1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]: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           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continue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else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:</w:t>
            </w:r>
            <w:r w:rsidR="00DD581E" w:rsidRPr="000029FA">
              <w:rPr>
                <w:noProof/>
                <w:color w:val="FF0000"/>
                <w:lang w:eastAsia="ru-RU"/>
              </w:rPr>
              <w:t xml:space="preserve"> 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            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Вставляем объединенный элемент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           # </w:t>
            </w:r>
            <w:proofErr w:type="spellStart"/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deque</w:t>
            </w:r>
            <w:proofErr w:type="spellEnd"/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([({0: 'r', 1: '!'}, 2), ('p', 2), (' ', 2), ('o', 2), ('b', 3), ('e', 4)])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          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sorted_elements.insert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(i, (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comb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weight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))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           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break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br/>
              <w:t xml:space="preserve">           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else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: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        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Добавляем объединенный корневой элемент после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       # завершения работы цикла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sorted_elements.append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((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comb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weight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))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    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'''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  <w:t xml:space="preserve">           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deque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([({0: 'r', 1: '!'}, 2), ('p', 2), (' ', 2), ('o', 2), ('b', 3), ('e', 4)])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  <w:t xml:space="preserve">           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deque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([(' ', 2), ('o', 2), ('b', 3), ({0: {0: 'r', 1: '!'}, 1: 'p'}, 4), ('e', 4)])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  <w:t xml:space="preserve">           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deque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([('b', 3), ({0: ' ', 1: 'o'}, 4), ({0: {0: 'r', 1: '!'}, 1: 'p'}, 4), ('e', 4)])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  <w:t xml:space="preserve">           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deque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([({0: {0: 'r', 1: '!'}, 1: 'p'}, 4), ('e', 4), ({0: 'b', 1: {0: ' ', 1: 'o'}}, 7)])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  <w:t xml:space="preserve">           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deque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([({0: 'b', 1: {0: ' ', 1: 'o'}}, 7), ({0: {0: {0: 'r', 1: '!'}, 1: 'p'}, 1: 'e'}, 8)])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  <w:t xml:space="preserve">           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deque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([({0: {0: 'b', 1: {0: ' ', 1: 'o'}}, 1: {0: {0: {0: 'r', 1: '!'}, 1: 'p'}, 1: 'e'}}, 15)])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  <w:t xml:space="preserve">            '''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  <w:t xml:space="preserve">   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else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: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 xml:space="preserve"># </w:t>
            </w:r>
            <w:proofErr w:type="spellStart"/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приравниваемыем</w:t>
            </w:r>
            <w:proofErr w:type="spellEnd"/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 xml:space="preserve"> значение 0 к одному повторяющемуся символу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weight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sorted_elements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[</w:t>
            </w:r>
            <w:r w:rsidRPr="000E10A3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0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][</w:t>
            </w:r>
            <w:r w:rsidRPr="000E10A3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1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]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comb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= {</w:t>
            </w:r>
            <w:r w:rsidRPr="000E10A3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0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sorted_elements.popleft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()[</w:t>
            </w:r>
            <w:r w:rsidRPr="000E10A3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0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], </w:t>
            </w:r>
            <w:r w:rsidRPr="000E10A3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1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None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}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sorted_elements.append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((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comb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weight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))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 xml:space="preserve"># </w:t>
            </w:r>
            <w:proofErr w:type="spellStart"/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sorted_elements</w:t>
            </w:r>
            <w:proofErr w:type="spellEnd"/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 xml:space="preserve"> - </w:t>
            </w:r>
            <w:proofErr w:type="spellStart"/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deque</w:t>
            </w:r>
            <w:proofErr w:type="spellEnd"/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([({0: {0: 'b', 1: {0: ' ', 1: 'o'}}, 1: {0: {0: {0: 'r', 1: '!'}, 1: 'p'}, 1: 'e'}}, 15)])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# {0: {0: 'b', 1: {0: ' ', 1: 'o'}}, 1: {0: {0: {0: 'r', 1: '!'}, 1: 'p'}, 1: 'e'}}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# словарь - дерево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return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sorted_elements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[</w:t>
            </w:r>
            <w:r w:rsidRPr="000E10A3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0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][</w:t>
            </w:r>
            <w:r w:rsidRPr="000E10A3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0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]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code_table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80"/>
                <w:sz w:val="20"/>
                <w:szCs w:val="20"/>
              </w:rPr>
              <w:t>dict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()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"""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tree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 xml:space="preserve"> - {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  <w:t xml:space="preserve">0: {0: 'b', 1: {0: ' ', 1: 'o'}}, 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  <w:t>1: {0: {0: {0: 'r', 1: '!'}, 1: 'p'}, 1: 'e'}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  <w:t>}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  <w:t>"""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lastRenderedPageBreak/>
              <w:t>def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haffman_code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tree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path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=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''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):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Если элемент не словарь, значит мы достигли самого символа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# и заносим его, а так же его код в словарь (кодовую таблицу).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if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not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E10A3">
              <w:rPr>
                <w:rFonts w:ascii="Consolas" w:eastAsia="Times New Roman" w:hAnsi="Consolas" w:cs="Consolas"/>
                <w:color w:val="000080"/>
                <w:sz w:val="20"/>
                <w:szCs w:val="20"/>
              </w:rPr>
              <w:t>isinstance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tree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80"/>
                <w:sz w:val="20"/>
                <w:szCs w:val="20"/>
              </w:rPr>
              <w:t>dict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):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code_table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[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tree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] =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path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Если элемент словарь, рекурсивно спускаемся вниз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# по первому и второму значению (левая и правая ветви).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else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: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haffman_code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tree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[</w:t>
            </w:r>
            <w:r w:rsidRPr="000E10A3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0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], </w:t>
            </w:r>
            <w:proofErr w:type="spellStart"/>
            <w:r w:rsidRPr="000E10A3">
              <w:rPr>
                <w:rFonts w:ascii="Consolas" w:eastAsia="Times New Roman" w:hAnsi="Consolas" w:cs="Consolas"/>
                <w:color w:val="660099"/>
                <w:sz w:val="20"/>
                <w:szCs w:val="20"/>
              </w:rPr>
              <w:t>path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=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f'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{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path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}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0'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)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haffman_code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tree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[</w:t>
            </w:r>
            <w:r w:rsidRPr="000E10A3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1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], </w:t>
            </w:r>
            <w:proofErr w:type="spellStart"/>
            <w:r w:rsidRPr="000E10A3">
              <w:rPr>
                <w:rFonts w:ascii="Consolas" w:eastAsia="Times New Roman" w:hAnsi="Consolas" w:cs="Consolas"/>
                <w:color w:val="660099"/>
                <w:sz w:val="20"/>
                <w:szCs w:val="20"/>
              </w:rPr>
              <w:t>path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=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f'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{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path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}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1'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)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строка для кодирования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s = 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"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beep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 xml:space="preserve">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boop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 xml:space="preserve">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beer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!"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br/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# функция заполняет кодовую таблицу (символ-его код)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># {'b': '00', ' ': '010', 'o': '011', 'r': '1000', '!': '1001', 'p': '101', 'e': '11'}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haffman_code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haffman_tree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(s))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 xml:space="preserve"># </w:t>
            </w:r>
            <w:proofErr w:type="spellStart"/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>code_table</w:t>
            </w:r>
            <w:proofErr w:type="spellEnd"/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t xml:space="preserve"> - {'b': '00', ' ': '010', 'o': '011', 'r': '1000', '!': '1001', 'p': '101', 'e': '11'}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  <w:t># выводим коды для каждого символа</w:t>
            </w:r>
            <w:r w:rsidRPr="000E10A3">
              <w:rPr>
                <w:rFonts w:ascii="Consolas" w:eastAsia="Times New Roman" w:hAnsi="Consolas" w:cs="Consolas"/>
                <w:i/>
                <w:iCs/>
                <w:color w:val="808080"/>
                <w:sz w:val="20"/>
                <w:szCs w:val="20"/>
              </w:rPr>
              <w:br/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for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i </w:t>
            </w:r>
            <w:proofErr w:type="spellStart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>in</w:t>
            </w:r>
            <w:proofErr w:type="spellEnd"/>
            <w:r w:rsidRPr="000E10A3">
              <w:rPr>
                <w:rFonts w:ascii="Consolas" w:eastAsia="Times New Roman" w:hAnsi="Consolas" w:cs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s: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80"/>
                <w:sz w:val="20"/>
                <w:szCs w:val="20"/>
              </w:rPr>
              <w:t>print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code_table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[i], </w:t>
            </w:r>
            <w:proofErr w:type="spellStart"/>
            <w:r w:rsidRPr="000E10A3">
              <w:rPr>
                <w:rFonts w:ascii="Consolas" w:eastAsia="Times New Roman" w:hAnsi="Consolas" w:cs="Consolas"/>
                <w:color w:val="660099"/>
                <w:sz w:val="20"/>
                <w:szCs w:val="20"/>
              </w:rPr>
              <w:t>end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=</w:t>
            </w:r>
            <w:r w:rsidRPr="000E10A3">
              <w:rPr>
                <w:rFonts w:ascii="Consolas" w:eastAsia="Times New Roman" w:hAnsi="Consolas" w:cs="Consolas"/>
                <w:b/>
                <w:bCs/>
                <w:color w:val="008080"/>
                <w:sz w:val="20"/>
                <w:szCs w:val="20"/>
              </w:rPr>
              <w:t>' '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)</w:t>
            </w:r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br/>
            </w:r>
            <w:proofErr w:type="spellStart"/>
            <w:r w:rsidRPr="000E10A3">
              <w:rPr>
                <w:rFonts w:ascii="Consolas" w:eastAsia="Times New Roman" w:hAnsi="Consolas" w:cs="Consolas"/>
                <w:color w:val="000080"/>
                <w:sz w:val="20"/>
                <w:szCs w:val="20"/>
              </w:rPr>
              <w:t>print</w:t>
            </w:r>
            <w:proofErr w:type="spellEnd"/>
            <w:r w:rsidRPr="000E10A3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()</w:t>
            </w:r>
          </w:p>
        </w:tc>
      </w:tr>
    </w:tbl>
    <w:p w:rsidR="00A0213B" w:rsidRDefault="00DD581E" w:rsidP="00A0213B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C6FA01E" wp14:editId="115E9AD5">
                <wp:simplePos x="0" y="0"/>
                <wp:positionH relativeFrom="margin">
                  <wp:align>center</wp:align>
                </wp:positionH>
                <wp:positionV relativeFrom="paragraph">
                  <wp:posOffset>-4524883</wp:posOffset>
                </wp:positionV>
                <wp:extent cx="6660000" cy="9756000"/>
                <wp:effectExtent l="0" t="0" r="26670" b="17145"/>
                <wp:wrapNone/>
                <wp:docPr id="76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95C48" id="Прямоугольник 12" o:spid="_x0000_s1026" style="position:absolute;margin-left:0;margin-top:-356.3pt;width:524.4pt;height:768.2pt;z-index:2517401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</w:p>
    <w:p w:rsidR="00974DA0" w:rsidRPr="00A0213B" w:rsidRDefault="00A0213B" w:rsidP="00A0213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0213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Для декодирования сообщения получателю необходимо сперва построить дерево, после чего он будет знать, как декодировать сообщение, чтобы прочесть оригинальное сообщение. Либо необходимо знать таблицу с символами и их кодами. </w:t>
      </w:r>
      <w:r w:rsidRPr="00A0213B">
        <w:rPr>
          <w:rFonts w:ascii="Times New Roman" w:hAnsi="Times New Roman" w:cs="Times New Roman"/>
          <w:sz w:val="26"/>
          <w:szCs w:val="26"/>
        </w:rPr>
        <w:t>Существует мнение, что кодирование по Х</w:t>
      </w:r>
      <w:r w:rsidR="00DD581E">
        <w:rPr>
          <w:rFonts w:ascii="Times New Roman" w:hAnsi="Times New Roman" w:cs="Times New Roman"/>
          <w:sz w:val="26"/>
          <w:szCs w:val="26"/>
        </w:rPr>
        <w:t>а</w:t>
      </w:r>
      <w:r w:rsidRPr="00A0213B">
        <w:rPr>
          <w:rFonts w:ascii="Times New Roman" w:hAnsi="Times New Roman" w:cs="Times New Roman"/>
          <w:sz w:val="26"/>
          <w:szCs w:val="26"/>
        </w:rPr>
        <w:t>фф</w:t>
      </w:r>
      <w:r w:rsidR="00DD581E">
        <w:rPr>
          <w:rFonts w:ascii="Times New Roman" w:hAnsi="Times New Roman" w:cs="Times New Roman"/>
          <w:sz w:val="26"/>
          <w:szCs w:val="26"/>
        </w:rPr>
        <w:t>м</w:t>
      </w:r>
      <w:r w:rsidRPr="00A0213B">
        <w:rPr>
          <w:rFonts w:ascii="Times New Roman" w:hAnsi="Times New Roman" w:cs="Times New Roman"/>
          <w:sz w:val="26"/>
          <w:szCs w:val="26"/>
        </w:rPr>
        <w:t>ану не очень эффективно для большого количества редких элементов в огромном объеме текста. Однако эффективно для работы с документами, изображениями и т.д.</w:t>
      </w:r>
    </w:p>
    <w:p w:rsidR="00974DA0" w:rsidRPr="00EE67DB" w:rsidRDefault="00974DA0" w:rsidP="00EE67DB">
      <w:pPr>
        <w:rPr>
          <w:rFonts w:ascii="Times New Roman" w:hAnsi="Times New Roman" w:cs="Times New Roman"/>
          <w:sz w:val="26"/>
          <w:szCs w:val="26"/>
        </w:rPr>
      </w:pPr>
    </w:p>
    <w:sectPr w:rsidR="00974DA0" w:rsidRPr="00EE67DB" w:rsidSect="00E65EE1">
      <w:footerReference w:type="default" r:id="rId23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1D8A" w:rsidRDefault="00131D8A" w:rsidP="00706D60">
      <w:r>
        <w:separator/>
      </w:r>
    </w:p>
  </w:endnote>
  <w:endnote w:type="continuationSeparator" w:id="0">
    <w:p w:rsidR="00131D8A" w:rsidRDefault="00131D8A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131D8A" w:rsidRPr="00CE1E92" w:rsidRDefault="00131D8A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D31A27">
          <w:rPr>
            <w:noProof/>
            <w:lang w:bidi="ru-RU"/>
          </w:rPr>
          <w:t>10</w:t>
        </w:r>
        <w:r w:rsidRPr="00CE1E92">
          <w:rPr>
            <w:noProof/>
            <w:lang w:bidi="ru-RU"/>
          </w:rPr>
          <w:fldChar w:fldCharType="end"/>
        </w:r>
      </w:p>
    </w:sdtContent>
  </w:sdt>
  <w:p w:rsidR="00131D8A" w:rsidRPr="00CE1E92" w:rsidRDefault="00131D8A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1D8A" w:rsidRDefault="00131D8A" w:rsidP="00706D60">
      <w:r>
        <w:separator/>
      </w:r>
    </w:p>
  </w:footnote>
  <w:footnote w:type="continuationSeparator" w:id="0">
    <w:p w:rsidR="00131D8A" w:rsidRDefault="00131D8A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2C4253"/>
    <w:multiLevelType w:val="multilevel"/>
    <w:tmpl w:val="34CAA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B484937"/>
    <w:multiLevelType w:val="multilevel"/>
    <w:tmpl w:val="21C4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E6A6DFE"/>
    <w:multiLevelType w:val="multilevel"/>
    <w:tmpl w:val="09B6C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2A726F7"/>
    <w:multiLevelType w:val="hybridMultilevel"/>
    <w:tmpl w:val="FC46B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4446F41"/>
    <w:multiLevelType w:val="hybridMultilevel"/>
    <w:tmpl w:val="D83CF5D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FE0E91"/>
    <w:multiLevelType w:val="hybridMultilevel"/>
    <w:tmpl w:val="FCC832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B07EB2"/>
    <w:multiLevelType w:val="hybridMultilevel"/>
    <w:tmpl w:val="9F90CE5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414A6BA2"/>
    <w:multiLevelType w:val="hybridMultilevel"/>
    <w:tmpl w:val="474E0E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287426"/>
    <w:multiLevelType w:val="hybridMultilevel"/>
    <w:tmpl w:val="D2FCC68E"/>
    <w:lvl w:ilvl="0" w:tplc="DD5CB42A">
      <w:start w:val="1"/>
      <w:numFmt w:val="decimal"/>
      <w:lvlText w:val="%1."/>
      <w:lvlJc w:val="left"/>
      <w:pPr>
        <w:ind w:left="1080" w:hanging="360"/>
      </w:pPr>
      <w:rPr>
        <w:b/>
        <w:color w:val="00B05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87D3223"/>
    <w:multiLevelType w:val="hybridMultilevel"/>
    <w:tmpl w:val="34DC43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23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5C7660CF"/>
    <w:multiLevelType w:val="hybridMultilevel"/>
    <w:tmpl w:val="7584A96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59D0254"/>
    <w:multiLevelType w:val="hybridMultilevel"/>
    <w:tmpl w:val="E340AFF8"/>
    <w:lvl w:ilvl="0" w:tplc="439C056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0C61B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003EF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2CA2F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3263FE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2AD5F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02885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9C792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B4D9E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10345DD"/>
    <w:multiLevelType w:val="hybridMultilevel"/>
    <w:tmpl w:val="F13E86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AFD0AF6"/>
    <w:multiLevelType w:val="multilevel"/>
    <w:tmpl w:val="75D04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6"/>
  </w:num>
  <w:num w:numId="3">
    <w:abstractNumId w:val="9"/>
  </w:num>
  <w:num w:numId="4">
    <w:abstractNumId w:val="14"/>
  </w:num>
  <w:num w:numId="5">
    <w:abstractNumId w:val="2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28"/>
  </w:num>
  <w:num w:numId="17">
    <w:abstractNumId w:val="30"/>
  </w:num>
  <w:num w:numId="18">
    <w:abstractNumId w:val="23"/>
  </w:num>
  <w:num w:numId="19">
    <w:abstractNumId w:val="32"/>
  </w:num>
  <w:num w:numId="20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20"/>
  </w:num>
  <w:num w:numId="23">
    <w:abstractNumId w:val="27"/>
  </w:num>
  <w:num w:numId="24">
    <w:abstractNumId w:val="19"/>
  </w:num>
  <w:num w:numId="25">
    <w:abstractNumId w:val="16"/>
  </w:num>
  <w:num w:numId="26">
    <w:abstractNumId w:val="17"/>
  </w:num>
  <w:num w:numId="27">
    <w:abstractNumId w:val="15"/>
  </w:num>
  <w:num w:numId="28">
    <w:abstractNumId w:val="29"/>
  </w:num>
  <w:num w:numId="29">
    <w:abstractNumId w:val="21"/>
  </w:num>
  <w:num w:numId="30">
    <w:abstractNumId w:val="13"/>
  </w:num>
  <w:num w:numId="31">
    <w:abstractNumId w:val="25"/>
  </w:num>
  <w:num w:numId="32">
    <w:abstractNumId w:val="31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573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029FA"/>
    <w:rsid w:val="00020FC9"/>
    <w:rsid w:val="000411DF"/>
    <w:rsid w:val="000433F6"/>
    <w:rsid w:val="00045023"/>
    <w:rsid w:val="00052764"/>
    <w:rsid w:val="00057000"/>
    <w:rsid w:val="00067DCB"/>
    <w:rsid w:val="00072813"/>
    <w:rsid w:val="0008174B"/>
    <w:rsid w:val="000851F6"/>
    <w:rsid w:val="000861D4"/>
    <w:rsid w:val="00092BE7"/>
    <w:rsid w:val="000A20BE"/>
    <w:rsid w:val="000A3547"/>
    <w:rsid w:val="000B1C7F"/>
    <w:rsid w:val="000B2C58"/>
    <w:rsid w:val="000B5E2F"/>
    <w:rsid w:val="000D35F6"/>
    <w:rsid w:val="000E10A3"/>
    <w:rsid w:val="000E1266"/>
    <w:rsid w:val="000E1F7F"/>
    <w:rsid w:val="000E27F0"/>
    <w:rsid w:val="000F5CE0"/>
    <w:rsid w:val="0010378D"/>
    <w:rsid w:val="00104CC6"/>
    <w:rsid w:val="00117083"/>
    <w:rsid w:val="00131D8A"/>
    <w:rsid w:val="00136DDD"/>
    <w:rsid w:val="00143E97"/>
    <w:rsid w:val="00145612"/>
    <w:rsid w:val="00145EE3"/>
    <w:rsid w:val="001561DC"/>
    <w:rsid w:val="00165112"/>
    <w:rsid w:val="00166889"/>
    <w:rsid w:val="00180DC3"/>
    <w:rsid w:val="001812BC"/>
    <w:rsid w:val="00184A71"/>
    <w:rsid w:val="00190A64"/>
    <w:rsid w:val="001A0417"/>
    <w:rsid w:val="001A0439"/>
    <w:rsid w:val="001A4616"/>
    <w:rsid w:val="001A70F2"/>
    <w:rsid w:val="001B2514"/>
    <w:rsid w:val="001C2430"/>
    <w:rsid w:val="001C3D24"/>
    <w:rsid w:val="001D6DFE"/>
    <w:rsid w:val="001E5CE9"/>
    <w:rsid w:val="001E61E5"/>
    <w:rsid w:val="00200DDE"/>
    <w:rsid w:val="00207771"/>
    <w:rsid w:val="00212ACF"/>
    <w:rsid w:val="0022046C"/>
    <w:rsid w:val="0022457A"/>
    <w:rsid w:val="00232B87"/>
    <w:rsid w:val="00235151"/>
    <w:rsid w:val="00236591"/>
    <w:rsid w:val="00241E79"/>
    <w:rsid w:val="002437EF"/>
    <w:rsid w:val="002441F5"/>
    <w:rsid w:val="002538C5"/>
    <w:rsid w:val="00255091"/>
    <w:rsid w:val="00257D1E"/>
    <w:rsid w:val="00261829"/>
    <w:rsid w:val="002755A5"/>
    <w:rsid w:val="002974C8"/>
    <w:rsid w:val="002A3F69"/>
    <w:rsid w:val="002B31A6"/>
    <w:rsid w:val="002B5D98"/>
    <w:rsid w:val="002C5772"/>
    <w:rsid w:val="002D040B"/>
    <w:rsid w:val="002D0CB3"/>
    <w:rsid w:val="002D27D1"/>
    <w:rsid w:val="002D35F1"/>
    <w:rsid w:val="002E47E0"/>
    <w:rsid w:val="002E58CD"/>
    <w:rsid w:val="002F0D0B"/>
    <w:rsid w:val="002F489F"/>
    <w:rsid w:val="002F4E07"/>
    <w:rsid w:val="003024F2"/>
    <w:rsid w:val="00305D0C"/>
    <w:rsid w:val="00311696"/>
    <w:rsid w:val="003161E7"/>
    <w:rsid w:val="00322D9F"/>
    <w:rsid w:val="00332890"/>
    <w:rsid w:val="00332DCD"/>
    <w:rsid w:val="00334708"/>
    <w:rsid w:val="0034423D"/>
    <w:rsid w:val="003476B1"/>
    <w:rsid w:val="00352EB2"/>
    <w:rsid w:val="0039075C"/>
    <w:rsid w:val="00390B74"/>
    <w:rsid w:val="003A7F2A"/>
    <w:rsid w:val="003B06AD"/>
    <w:rsid w:val="003B3954"/>
    <w:rsid w:val="003E781B"/>
    <w:rsid w:val="003F4F2E"/>
    <w:rsid w:val="003F58A4"/>
    <w:rsid w:val="004005DC"/>
    <w:rsid w:val="004009BB"/>
    <w:rsid w:val="00403454"/>
    <w:rsid w:val="00414ED0"/>
    <w:rsid w:val="00416074"/>
    <w:rsid w:val="0042569F"/>
    <w:rsid w:val="004363E6"/>
    <w:rsid w:val="00436794"/>
    <w:rsid w:val="00441E7C"/>
    <w:rsid w:val="00444828"/>
    <w:rsid w:val="00444F98"/>
    <w:rsid w:val="00450AE2"/>
    <w:rsid w:val="00453531"/>
    <w:rsid w:val="004565D5"/>
    <w:rsid w:val="00473AE6"/>
    <w:rsid w:val="004835B3"/>
    <w:rsid w:val="00490141"/>
    <w:rsid w:val="00493045"/>
    <w:rsid w:val="00495972"/>
    <w:rsid w:val="00497899"/>
    <w:rsid w:val="004A2B47"/>
    <w:rsid w:val="004A6C7E"/>
    <w:rsid w:val="004B37D9"/>
    <w:rsid w:val="004B624E"/>
    <w:rsid w:val="004C0743"/>
    <w:rsid w:val="004C0E81"/>
    <w:rsid w:val="004C0F6A"/>
    <w:rsid w:val="004C46B6"/>
    <w:rsid w:val="004C4F93"/>
    <w:rsid w:val="004E7940"/>
    <w:rsid w:val="004F1D2C"/>
    <w:rsid w:val="004F392D"/>
    <w:rsid w:val="004F472C"/>
    <w:rsid w:val="004F5F91"/>
    <w:rsid w:val="004F6EDD"/>
    <w:rsid w:val="005040AD"/>
    <w:rsid w:val="005106B9"/>
    <w:rsid w:val="00511BE4"/>
    <w:rsid w:val="00512EC1"/>
    <w:rsid w:val="00516FA2"/>
    <w:rsid w:val="005241D1"/>
    <w:rsid w:val="00542F7A"/>
    <w:rsid w:val="00552B8C"/>
    <w:rsid w:val="0055359D"/>
    <w:rsid w:val="00564BC4"/>
    <w:rsid w:val="005744FB"/>
    <w:rsid w:val="00576B76"/>
    <w:rsid w:val="0058503B"/>
    <w:rsid w:val="0058590E"/>
    <w:rsid w:val="00586D8C"/>
    <w:rsid w:val="0059724B"/>
    <w:rsid w:val="005A04DF"/>
    <w:rsid w:val="005A1590"/>
    <w:rsid w:val="005A4517"/>
    <w:rsid w:val="005B425A"/>
    <w:rsid w:val="005B43EE"/>
    <w:rsid w:val="005B7EC8"/>
    <w:rsid w:val="005C0074"/>
    <w:rsid w:val="005C0683"/>
    <w:rsid w:val="005C1636"/>
    <w:rsid w:val="005C4F9F"/>
    <w:rsid w:val="005D217A"/>
    <w:rsid w:val="005D48DA"/>
    <w:rsid w:val="005D7DB2"/>
    <w:rsid w:val="005E2BE2"/>
    <w:rsid w:val="005E640A"/>
    <w:rsid w:val="005F1695"/>
    <w:rsid w:val="005F28E9"/>
    <w:rsid w:val="005F72CB"/>
    <w:rsid w:val="005F7465"/>
    <w:rsid w:val="005F7DEB"/>
    <w:rsid w:val="00602268"/>
    <w:rsid w:val="006030F9"/>
    <w:rsid w:val="00633063"/>
    <w:rsid w:val="00634296"/>
    <w:rsid w:val="00637ACF"/>
    <w:rsid w:val="006512AE"/>
    <w:rsid w:val="00653174"/>
    <w:rsid w:val="00656438"/>
    <w:rsid w:val="00661772"/>
    <w:rsid w:val="00663977"/>
    <w:rsid w:val="0067643F"/>
    <w:rsid w:val="006778E3"/>
    <w:rsid w:val="006862D1"/>
    <w:rsid w:val="006946BF"/>
    <w:rsid w:val="00696265"/>
    <w:rsid w:val="006A116F"/>
    <w:rsid w:val="006B6867"/>
    <w:rsid w:val="006D396E"/>
    <w:rsid w:val="006D3FD3"/>
    <w:rsid w:val="006D6A7F"/>
    <w:rsid w:val="006E6A37"/>
    <w:rsid w:val="006F5049"/>
    <w:rsid w:val="006F6453"/>
    <w:rsid w:val="0070206E"/>
    <w:rsid w:val="007038B9"/>
    <w:rsid w:val="00704CAB"/>
    <w:rsid w:val="00706D60"/>
    <w:rsid w:val="00710767"/>
    <w:rsid w:val="00710E9A"/>
    <w:rsid w:val="007163DA"/>
    <w:rsid w:val="00721B67"/>
    <w:rsid w:val="00731EC4"/>
    <w:rsid w:val="0073241F"/>
    <w:rsid w:val="0073372F"/>
    <w:rsid w:val="00746993"/>
    <w:rsid w:val="007553F5"/>
    <w:rsid w:val="00770D3B"/>
    <w:rsid w:val="00775976"/>
    <w:rsid w:val="00782007"/>
    <w:rsid w:val="007840A2"/>
    <w:rsid w:val="0079570F"/>
    <w:rsid w:val="007958E5"/>
    <w:rsid w:val="00796019"/>
    <w:rsid w:val="007A3AE0"/>
    <w:rsid w:val="007A4FB8"/>
    <w:rsid w:val="007D08C9"/>
    <w:rsid w:val="007E363C"/>
    <w:rsid w:val="007E7EB7"/>
    <w:rsid w:val="007F5A4F"/>
    <w:rsid w:val="008060FD"/>
    <w:rsid w:val="008066B9"/>
    <w:rsid w:val="00811928"/>
    <w:rsid w:val="00821E61"/>
    <w:rsid w:val="008252F2"/>
    <w:rsid w:val="008327CF"/>
    <w:rsid w:val="00836D77"/>
    <w:rsid w:val="00840651"/>
    <w:rsid w:val="0084131E"/>
    <w:rsid w:val="00843904"/>
    <w:rsid w:val="008538DE"/>
    <w:rsid w:val="008637B4"/>
    <w:rsid w:val="00866B2E"/>
    <w:rsid w:val="00867CCF"/>
    <w:rsid w:val="00873804"/>
    <w:rsid w:val="00875493"/>
    <w:rsid w:val="00876F76"/>
    <w:rsid w:val="008805CE"/>
    <w:rsid w:val="0088734E"/>
    <w:rsid w:val="00893712"/>
    <w:rsid w:val="008B45F8"/>
    <w:rsid w:val="008B678D"/>
    <w:rsid w:val="008C0E08"/>
    <w:rsid w:val="008D5A54"/>
    <w:rsid w:val="008D6F37"/>
    <w:rsid w:val="008E133D"/>
    <w:rsid w:val="008E44E1"/>
    <w:rsid w:val="008E4CD9"/>
    <w:rsid w:val="008E68A6"/>
    <w:rsid w:val="008F12F6"/>
    <w:rsid w:val="008F6DD9"/>
    <w:rsid w:val="008F7B78"/>
    <w:rsid w:val="009151C9"/>
    <w:rsid w:val="009314CB"/>
    <w:rsid w:val="009339EF"/>
    <w:rsid w:val="00934DDB"/>
    <w:rsid w:val="009504D0"/>
    <w:rsid w:val="00951EC5"/>
    <w:rsid w:val="0096445B"/>
    <w:rsid w:val="00964828"/>
    <w:rsid w:val="00964B1E"/>
    <w:rsid w:val="00966747"/>
    <w:rsid w:val="0096777A"/>
    <w:rsid w:val="0097024E"/>
    <w:rsid w:val="009743DB"/>
    <w:rsid w:val="00974552"/>
    <w:rsid w:val="00974DA0"/>
    <w:rsid w:val="009803CB"/>
    <w:rsid w:val="009A4A40"/>
    <w:rsid w:val="009B24E6"/>
    <w:rsid w:val="009B52A6"/>
    <w:rsid w:val="009B658F"/>
    <w:rsid w:val="009C36C5"/>
    <w:rsid w:val="009C3E0C"/>
    <w:rsid w:val="009C4D78"/>
    <w:rsid w:val="009D1DE6"/>
    <w:rsid w:val="009D2CE3"/>
    <w:rsid w:val="009D5081"/>
    <w:rsid w:val="009E689C"/>
    <w:rsid w:val="009F4024"/>
    <w:rsid w:val="00A01A5D"/>
    <w:rsid w:val="00A0213B"/>
    <w:rsid w:val="00A05709"/>
    <w:rsid w:val="00A277FD"/>
    <w:rsid w:val="00A32562"/>
    <w:rsid w:val="00A47318"/>
    <w:rsid w:val="00A518CA"/>
    <w:rsid w:val="00A61BA5"/>
    <w:rsid w:val="00A66B18"/>
    <w:rsid w:val="00A75551"/>
    <w:rsid w:val="00A82D56"/>
    <w:rsid w:val="00A8445B"/>
    <w:rsid w:val="00A87E94"/>
    <w:rsid w:val="00A94749"/>
    <w:rsid w:val="00A94864"/>
    <w:rsid w:val="00AA0B59"/>
    <w:rsid w:val="00AA6FC5"/>
    <w:rsid w:val="00AB08DF"/>
    <w:rsid w:val="00AD1D06"/>
    <w:rsid w:val="00AD480A"/>
    <w:rsid w:val="00AD67DA"/>
    <w:rsid w:val="00AE0D86"/>
    <w:rsid w:val="00AF6ACB"/>
    <w:rsid w:val="00B006C5"/>
    <w:rsid w:val="00B1441A"/>
    <w:rsid w:val="00B50A20"/>
    <w:rsid w:val="00B55C6D"/>
    <w:rsid w:val="00B563ED"/>
    <w:rsid w:val="00B60B63"/>
    <w:rsid w:val="00B6557F"/>
    <w:rsid w:val="00B67BAE"/>
    <w:rsid w:val="00B73C61"/>
    <w:rsid w:val="00B75A1E"/>
    <w:rsid w:val="00B934E3"/>
    <w:rsid w:val="00B95C91"/>
    <w:rsid w:val="00B9702E"/>
    <w:rsid w:val="00BA4112"/>
    <w:rsid w:val="00BB19D4"/>
    <w:rsid w:val="00BB71FB"/>
    <w:rsid w:val="00BD3DBA"/>
    <w:rsid w:val="00BD4880"/>
    <w:rsid w:val="00BD7F72"/>
    <w:rsid w:val="00BE4825"/>
    <w:rsid w:val="00BF0B26"/>
    <w:rsid w:val="00C03BCD"/>
    <w:rsid w:val="00C10F84"/>
    <w:rsid w:val="00C13838"/>
    <w:rsid w:val="00C15EC6"/>
    <w:rsid w:val="00C27852"/>
    <w:rsid w:val="00C35E36"/>
    <w:rsid w:val="00C411AC"/>
    <w:rsid w:val="00C47447"/>
    <w:rsid w:val="00C56C55"/>
    <w:rsid w:val="00C57BA9"/>
    <w:rsid w:val="00C61976"/>
    <w:rsid w:val="00C6497B"/>
    <w:rsid w:val="00C6701C"/>
    <w:rsid w:val="00C70ACC"/>
    <w:rsid w:val="00C71C81"/>
    <w:rsid w:val="00C727AC"/>
    <w:rsid w:val="00C7287A"/>
    <w:rsid w:val="00C838FE"/>
    <w:rsid w:val="00C85251"/>
    <w:rsid w:val="00C8545C"/>
    <w:rsid w:val="00C85F33"/>
    <w:rsid w:val="00CA34B0"/>
    <w:rsid w:val="00CA722F"/>
    <w:rsid w:val="00CC1C38"/>
    <w:rsid w:val="00CC2206"/>
    <w:rsid w:val="00CC691B"/>
    <w:rsid w:val="00CD0D77"/>
    <w:rsid w:val="00CE021A"/>
    <w:rsid w:val="00CE1E92"/>
    <w:rsid w:val="00CE4C3B"/>
    <w:rsid w:val="00CE7841"/>
    <w:rsid w:val="00D024D8"/>
    <w:rsid w:val="00D059FB"/>
    <w:rsid w:val="00D13197"/>
    <w:rsid w:val="00D216E6"/>
    <w:rsid w:val="00D25B00"/>
    <w:rsid w:val="00D26120"/>
    <w:rsid w:val="00D26CED"/>
    <w:rsid w:val="00D31A27"/>
    <w:rsid w:val="00D422E2"/>
    <w:rsid w:val="00D44948"/>
    <w:rsid w:val="00D50434"/>
    <w:rsid w:val="00D50EF1"/>
    <w:rsid w:val="00D65714"/>
    <w:rsid w:val="00D70FB7"/>
    <w:rsid w:val="00D727A7"/>
    <w:rsid w:val="00D8773E"/>
    <w:rsid w:val="00D92464"/>
    <w:rsid w:val="00D94E08"/>
    <w:rsid w:val="00D97765"/>
    <w:rsid w:val="00DA022C"/>
    <w:rsid w:val="00DA0B78"/>
    <w:rsid w:val="00DA25BD"/>
    <w:rsid w:val="00DA6894"/>
    <w:rsid w:val="00DC487D"/>
    <w:rsid w:val="00DC5ABC"/>
    <w:rsid w:val="00DD207D"/>
    <w:rsid w:val="00DD29E4"/>
    <w:rsid w:val="00DD49CB"/>
    <w:rsid w:val="00DD581E"/>
    <w:rsid w:val="00DE1F23"/>
    <w:rsid w:val="00DE212C"/>
    <w:rsid w:val="00DE504F"/>
    <w:rsid w:val="00DF4BB0"/>
    <w:rsid w:val="00E235E0"/>
    <w:rsid w:val="00E2621B"/>
    <w:rsid w:val="00E3054A"/>
    <w:rsid w:val="00E3115B"/>
    <w:rsid w:val="00E4321D"/>
    <w:rsid w:val="00E541C4"/>
    <w:rsid w:val="00E554A8"/>
    <w:rsid w:val="00E55C29"/>
    <w:rsid w:val="00E653C0"/>
    <w:rsid w:val="00E65950"/>
    <w:rsid w:val="00E65EE1"/>
    <w:rsid w:val="00E6643A"/>
    <w:rsid w:val="00E6750F"/>
    <w:rsid w:val="00E76CEA"/>
    <w:rsid w:val="00E84960"/>
    <w:rsid w:val="00E85041"/>
    <w:rsid w:val="00E930ED"/>
    <w:rsid w:val="00E94994"/>
    <w:rsid w:val="00E95505"/>
    <w:rsid w:val="00E96235"/>
    <w:rsid w:val="00EA6125"/>
    <w:rsid w:val="00EB318B"/>
    <w:rsid w:val="00EC00CF"/>
    <w:rsid w:val="00EC3301"/>
    <w:rsid w:val="00EC3BA5"/>
    <w:rsid w:val="00EC4394"/>
    <w:rsid w:val="00ED3088"/>
    <w:rsid w:val="00EE67DB"/>
    <w:rsid w:val="00EE6F37"/>
    <w:rsid w:val="00EF19E4"/>
    <w:rsid w:val="00F00263"/>
    <w:rsid w:val="00F00819"/>
    <w:rsid w:val="00F01492"/>
    <w:rsid w:val="00F0235B"/>
    <w:rsid w:val="00F041D3"/>
    <w:rsid w:val="00F144FE"/>
    <w:rsid w:val="00F16FEB"/>
    <w:rsid w:val="00F21306"/>
    <w:rsid w:val="00F25D8D"/>
    <w:rsid w:val="00F25FC9"/>
    <w:rsid w:val="00F363CB"/>
    <w:rsid w:val="00F421C1"/>
    <w:rsid w:val="00F42360"/>
    <w:rsid w:val="00F43844"/>
    <w:rsid w:val="00F44E5F"/>
    <w:rsid w:val="00F463DB"/>
    <w:rsid w:val="00F5245D"/>
    <w:rsid w:val="00F55CCD"/>
    <w:rsid w:val="00F6529A"/>
    <w:rsid w:val="00F81E93"/>
    <w:rsid w:val="00F84F24"/>
    <w:rsid w:val="00F8576E"/>
    <w:rsid w:val="00F91429"/>
    <w:rsid w:val="00F96C55"/>
    <w:rsid w:val="00FA2508"/>
    <w:rsid w:val="00FA591C"/>
    <w:rsid w:val="00FC3576"/>
    <w:rsid w:val="00FE3DA9"/>
    <w:rsid w:val="00FF37A9"/>
    <w:rsid w:val="00FF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345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re">
    <w:name w:val="pre"/>
    <w:basedOn w:val="a3"/>
    <w:rsid w:val="004C0743"/>
  </w:style>
  <w:style w:type="paragraph" w:customStyle="1" w:styleId="first">
    <w:name w:val="first"/>
    <w:basedOn w:val="a2"/>
    <w:rsid w:val="00C56C5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n">
    <w:name w:val="pln"/>
    <w:basedOn w:val="a3"/>
    <w:rsid w:val="001C2430"/>
  </w:style>
  <w:style w:type="character" w:customStyle="1" w:styleId="pun">
    <w:name w:val="pun"/>
    <w:basedOn w:val="a3"/>
    <w:rsid w:val="001C24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42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1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76A320CA-69F4-4992-8B2A-5E472A664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13</Pages>
  <Words>1997</Words>
  <Characters>11385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2021-11-25T10:45:00Z</dcterms:modified>
</cp:coreProperties>
</file>